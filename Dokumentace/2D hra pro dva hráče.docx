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D279E9">
      <w:pPr>
        <w:ind w:left="851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D279E9">
      <w:r w:rsidRPr="004D2692">
        <w:br/>
      </w:r>
    </w:p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456" w:rsidRPr="007B3B4B" w:rsidRDefault="00FB1456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FB1456" w:rsidRPr="007B3B4B" w:rsidRDefault="00FB1456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456" w:rsidRPr="00455366" w:rsidRDefault="00FB1456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B1456" w:rsidRPr="00455366" w:rsidRDefault="00FB1456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FB1456" w:rsidRPr="007B3B4B" w:rsidRDefault="00FB1456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FB1456" w:rsidRPr="00455366" w:rsidRDefault="00FB1456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FB1456" w:rsidRPr="00455366" w:rsidRDefault="00FB1456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FB1456" w:rsidRPr="007B3B4B" w:rsidRDefault="00FB1456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1456" w:rsidRDefault="00FB1456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FB1456" w:rsidRPr="00E766FF" w:rsidRDefault="00FB1456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FB1456" w:rsidRPr="00A56E7A" w:rsidRDefault="00FB1456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FB1456" w:rsidRPr="00B003CF" w:rsidRDefault="00FB1456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FB1456" w:rsidRDefault="00FB1456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FB1456" w:rsidRPr="00E766FF" w:rsidRDefault="00FB1456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FB1456" w:rsidRPr="00A56E7A" w:rsidRDefault="00FB1456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FB1456" w:rsidRPr="00B003CF" w:rsidRDefault="00FB1456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D279E9"/>
    <w:p w:rsidR="00E80C50" w:rsidRDefault="00241CCE" w:rsidP="00D279E9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D279E9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D279E9"/>
    <w:bookmarkEnd w:id="0"/>
    <w:p w:rsidR="006D5DDE" w:rsidRPr="004D2692" w:rsidRDefault="00E80C50" w:rsidP="00D279E9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D279E9"/>
    <w:p w:rsidR="006D5DDE" w:rsidRPr="004D2692" w:rsidRDefault="006D5DDE" w:rsidP="00D279E9"/>
    <w:p w:rsidR="006D5DDE" w:rsidRPr="004D2692" w:rsidRDefault="006D5DDE" w:rsidP="00D279E9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 xml:space="preserve">Chtěl bych vyslovit poděkování panu </w:t>
      </w:r>
      <w:proofErr w:type="spellStart"/>
      <w:r w:rsidR="00D11B64">
        <w:t>Xxx</w:t>
      </w:r>
      <w:proofErr w:type="spellEnd"/>
      <w:r w:rsidR="00D11B64">
        <w:t xml:space="preserve">. </w:t>
      </w:r>
      <w:proofErr w:type="spellStart"/>
      <w:r w:rsidRPr="004D2692">
        <w:t>X</w:t>
      </w:r>
      <w:r w:rsidR="00D11B64">
        <w:t>xxx</w:t>
      </w:r>
      <w:proofErr w:type="spellEnd"/>
      <w:r w:rsidR="00D11B64">
        <w:t xml:space="preserve"> </w:t>
      </w:r>
      <w:proofErr w:type="spellStart"/>
      <w:r w:rsidR="00D11B64">
        <w:t>Xxxxx</w:t>
      </w:r>
      <w:proofErr w:type="spellEnd"/>
      <w:r w:rsidR="00D11B64">
        <w:t xml:space="preserve"> za odborné konzultace a </w:t>
      </w:r>
      <w:r w:rsidRPr="004D2692">
        <w:t>poskytnuté informace.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D552B4" w:rsidRDefault="00D552B4" w:rsidP="00D279E9"/>
    <w:p w:rsidR="00D552B4" w:rsidRDefault="00D552B4" w:rsidP="00D279E9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D279E9">
      <w:pPr>
        <w:pStyle w:val="StylNadpis1Prvndek0cm"/>
        <w:jc w:val="both"/>
      </w:pPr>
      <w:bookmarkStart w:id="1" w:name="_Toc525402556"/>
      <w:bookmarkStart w:id="2" w:name="_Toc94722459"/>
      <w:bookmarkStart w:id="3" w:name="_Toc450838574"/>
      <w:r>
        <w:lastRenderedPageBreak/>
        <w:t>Abstrakt</w:t>
      </w:r>
      <w:bookmarkEnd w:id="1"/>
      <w:bookmarkEnd w:id="2"/>
    </w:p>
    <w:p w:rsidR="00AB7853" w:rsidRDefault="00FB1456" w:rsidP="00AA77A9">
      <w:r>
        <w:t>Dlouhodobá maturitní práce se zabývá vývojem</w:t>
      </w:r>
      <w:r w:rsidR="00DB4515">
        <w:t xml:space="preserve"> 2D hry inspirované</w:t>
      </w:r>
      <w:r w:rsidR="00227A8D">
        <w:t xml:space="preserve"> Star Wars. Hra je postavena na modulu pygame pro jazyk python. Tato knihovna a její funkce jsou v práci popsány. </w:t>
      </w:r>
      <w:r>
        <w:t xml:space="preserve"> Cílem prác</w:t>
      </w:r>
      <w:r w:rsidR="00DB4515">
        <w:t>e je čtenáři objasnit, jak se 2D</w:t>
      </w:r>
      <w:r>
        <w:t xml:space="preserve"> hry vyví</w:t>
      </w:r>
      <w:r w:rsidR="00DB4515">
        <w:t>její, a</w:t>
      </w:r>
      <w:r>
        <w:t xml:space="preserve"> to </w:t>
      </w:r>
      <w:r w:rsidR="00AA77A9">
        <w:t xml:space="preserve">od </w:t>
      </w:r>
      <w:r>
        <w:t xml:space="preserve">designu </w:t>
      </w:r>
      <w:r w:rsidR="00AA77A9">
        <w:t xml:space="preserve">grafického </w:t>
      </w:r>
      <w:r w:rsidR="00DB4515">
        <w:t xml:space="preserve">prostředí </w:t>
      </w:r>
      <w:r>
        <w:t>až po samotné programování</w:t>
      </w:r>
      <w:r w:rsidR="00AA77A9">
        <w:t xml:space="preserve">. Stručně popisuje techniky použité pro vývoj </w:t>
      </w:r>
      <w:proofErr w:type="gramStart"/>
      <w:r w:rsidR="00AA77A9">
        <w:t>hry jako</w:t>
      </w:r>
      <w:proofErr w:type="gramEnd"/>
      <w:r w:rsidR="00AA77A9">
        <w:t xml:space="preserve"> jsou: tvorba herního okna, kolize obr</w:t>
      </w:r>
      <w:r>
        <w:t xml:space="preserve">ázků, nebo ovládání uživatelem a jiné herní mechaniky. </w:t>
      </w:r>
    </w:p>
    <w:p w:rsidR="00FB1456" w:rsidRPr="00463F54" w:rsidRDefault="00FB1456" w:rsidP="00AA77A9">
      <w:r>
        <w:t>První čá</w:t>
      </w:r>
      <w:r w:rsidR="00AB7853">
        <w:t>st představuje použitý software: programovací jazyk</w:t>
      </w:r>
      <w:r w:rsidR="00DB4515">
        <w:t>,</w:t>
      </w:r>
      <w:r w:rsidR="00AB7853">
        <w:t xml:space="preserve"> knihovny</w:t>
      </w:r>
      <w:r w:rsidR="00DB4515">
        <w:t xml:space="preserve"> a </w:t>
      </w:r>
      <w:r w:rsidR="00AB7853">
        <w:t xml:space="preserve">grafický </w:t>
      </w:r>
      <w:r w:rsidR="00DB4515">
        <w:t>editor</w:t>
      </w:r>
      <w:r w:rsidR="00AB7853">
        <w:t xml:space="preserve">. </w:t>
      </w:r>
      <w:proofErr w:type="gramStart"/>
      <w:r w:rsidR="00AB7853">
        <w:t>Druhá</w:t>
      </w:r>
      <w:proofErr w:type="gramEnd"/>
      <w:r w:rsidR="00AB7853">
        <w:t xml:space="preserve"> část má za úkol představit základní techniky grafického designu a tvorby textur </w:t>
      </w:r>
      <w:r w:rsidR="00AB7853" w:rsidRPr="00AB7853">
        <w:t xml:space="preserve">pro počítačové hry. </w:t>
      </w:r>
      <w:r w:rsidR="00AB7853">
        <w:t>Třetí část podrobně rozebírá</w:t>
      </w:r>
      <w:r w:rsidR="00DB4515">
        <w:t xml:space="preserve"> samotné</w:t>
      </w:r>
      <w:r w:rsidR="00AB7853">
        <w:t xml:space="preserve"> programování</w:t>
      </w:r>
      <w:r w:rsidR="00DB4515">
        <w:t xml:space="preserve"> i m</w:t>
      </w:r>
      <w:r w:rsidR="00AB7853">
        <w:t>ožnosti knihovny pygame. Tato část také obsahuje seznam všech funkcí a tříd</w:t>
      </w:r>
      <w:r w:rsidR="009F45C7">
        <w:t xml:space="preserve"> s popisem jejich vlastností. Poslední část je příručka uživatele, ve které je aplikace popsána pro úplného laika.</w:t>
      </w:r>
      <w:bookmarkStart w:id="4" w:name="_GoBack"/>
      <w:bookmarkEnd w:id="4"/>
    </w:p>
    <w:p w:rsidR="002E5885" w:rsidRPr="002E5885" w:rsidRDefault="00E80C50" w:rsidP="00265B94">
      <w:pPr>
        <w:pStyle w:val="StylNadpis1Prvndek0cm"/>
        <w:jc w:val="both"/>
      </w:pPr>
      <w:bookmarkStart w:id="5" w:name="_Toc94722460"/>
      <w:r>
        <w:lastRenderedPageBreak/>
        <w:t>Obsah</w:t>
      </w:r>
      <w:bookmarkEnd w:id="3"/>
      <w:bookmarkEnd w:id="5"/>
      <w:r w:rsidR="00DE0920">
        <w:fldChar w:fldCharType="begin"/>
      </w:r>
      <w:r w:rsidR="00235EF7">
        <w:instrText xml:space="preserve"> TOC \o "1-3" \h \z \u </w:instrText>
      </w:r>
      <w:r w:rsidR="00DE0920">
        <w:fldChar w:fldCharType="separate"/>
      </w:r>
      <w:hyperlink w:anchor="_Toc94722459" w:history="1"/>
    </w:p>
    <w:p w:rsidR="002E5885" w:rsidRDefault="00FB14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0" w:history="1">
        <w:r w:rsidR="002E5885" w:rsidRPr="00195F0C">
          <w:rPr>
            <w:rStyle w:val="Hypertextovodkaz"/>
            <w:noProof/>
          </w:rPr>
          <w:t>Obsah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1" w:history="1">
        <w:r w:rsidR="002E5885" w:rsidRPr="00195F0C">
          <w:rPr>
            <w:rStyle w:val="Hypertextovodkaz"/>
            <w:noProof/>
          </w:rPr>
          <w:t>Úvod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2" w:history="1">
        <w:r w:rsidR="002E5885" w:rsidRPr="00195F0C">
          <w:rPr>
            <w:rStyle w:val="Hypertextovodkaz"/>
            <w:noProof/>
          </w:rPr>
          <w:t>1.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Použitý software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3" w:history="1">
        <w:r w:rsidR="002E5885" w:rsidRPr="00195F0C">
          <w:rPr>
            <w:rStyle w:val="Hypertextovodkaz"/>
            <w:noProof/>
          </w:rPr>
          <w:t>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Programovací jazyk python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4" w:history="1">
        <w:r w:rsidR="002E5885" w:rsidRPr="00195F0C">
          <w:rPr>
            <w:rStyle w:val="Hypertextovodkaz"/>
            <w:noProof/>
          </w:rPr>
          <w:t>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Knihovny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5" w:history="1">
        <w:r w:rsidR="002E5885" w:rsidRPr="00195F0C">
          <w:rPr>
            <w:rStyle w:val="Hypertextovodkaz"/>
            <w:noProof/>
          </w:rPr>
          <w:t>1.2.1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Pygame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6" w:history="1">
        <w:r w:rsidR="002E5885" w:rsidRPr="00195F0C">
          <w:rPr>
            <w:rStyle w:val="Hypertextovodkaz"/>
            <w:noProof/>
          </w:rPr>
          <w:t>1.2.2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Random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7" w:history="1">
        <w:r w:rsidR="002E5885" w:rsidRPr="00195F0C">
          <w:rPr>
            <w:rStyle w:val="Hypertextovodkaz"/>
            <w:noProof/>
          </w:rPr>
          <w:t>1.2.3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8" w:history="1">
        <w:r w:rsidR="002E5885" w:rsidRPr="00195F0C">
          <w:rPr>
            <w:rStyle w:val="Hypertextovodkaz"/>
            <w:noProof/>
          </w:rPr>
          <w:t>1.2.4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9" w:history="1">
        <w:r w:rsidR="002E5885" w:rsidRPr="00195F0C">
          <w:rPr>
            <w:rStyle w:val="Hypertextovodkaz"/>
            <w:noProof/>
          </w:rPr>
          <w:t>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Grafický program Pixilart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0" w:history="1">
        <w:r w:rsidR="002E5885" w:rsidRPr="00195F0C">
          <w:rPr>
            <w:rStyle w:val="Hypertextovodkaz"/>
            <w:noProof/>
          </w:rPr>
          <w:t>2.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Herní grafika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1" w:history="1">
        <w:r w:rsidR="002E5885" w:rsidRPr="00195F0C">
          <w:rPr>
            <w:rStyle w:val="Hypertextovodkaz"/>
            <w:noProof/>
          </w:rPr>
          <w:t>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Vesmírné Lodě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2" w:history="1">
        <w:r w:rsidR="002E5885" w:rsidRPr="00195F0C">
          <w:rPr>
            <w:rStyle w:val="Hypertextovodkaz"/>
            <w:noProof/>
          </w:rPr>
          <w:t>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Pozadí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3" w:history="1">
        <w:r w:rsidR="002E5885" w:rsidRPr="00195F0C">
          <w:rPr>
            <w:rStyle w:val="Hypertextovodkaz"/>
            <w:noProof/>
          </w:rPr>
          <w:t>3.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Programování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4" w:history="1">
        <w:r w:rsidR="002E5885" w:rsidRPr="00195F0C">
          <w:rPr>
            <w:rStyle w:val="Hypertextovodkaz"/>
            <w:noProof/>
          </w:rPr>
          <w:t>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Principy vývoje her a herní mechaniky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5" w:history="1">
        <w:r w:rsidR="002E5885" w:rsidRPr="00195F0C">
          <w:rPr>
            <w:rStyle w:val="Hypertextovodkaz"/>
            <w:noProof/>
          </w:rPr>
          <w:t>3.1.1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Vytvoření okna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6" w:history="1">
        <w:r w:rsidR="002E5885" w:rsidRPr="00195F0C">
          <w:rPr>
            <w:rStyle w:val="Hypertextovodkaz"/>
            <w:noProof/>
          </w:rPr>
          <w:t>3.1.2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Surface, rect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7" w:history="1">
        <w:r w:rsidR="002E5885" w:rsidRPr="00195F0C">
          <w:rPr>
            <w:rStyle w:val="Hypertextovodkaz"/>
            <w:noProof/>
          </w:rPr>
          <w:t>3.1.3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Pohyb obrázků, vstupy od uživatele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8" w:history="1">
        <w:r w:rsidR="002E5885" w:rsidRPr="00195F0C">
          <w:rPr>
            <w:rStyle w:val="Hypertextovodkaz"/>
            <w:noProof/>
          </w:rPr>
          <w:t>3.1.4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Kolize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9" w:history="1">
        <w:r w:rsidR="002E5885" w:rsidRPr="00195F0C">
          <w:rPr>
            <w:rStyle w:val="Hypertextovodkaz"/>
            <w:noProof/>
          </w:rPr>
          <w:t>3.2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 a 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0" w:history="1">
        <w:r w:rsidR="002E5885" w:rsidRPr="00195F0C">
          <w:rPr>
            <w:rStyle w:val="Hypertextovodkaz"/>
            <w:noProof/>
          </w:rPr>
          <w:t>3.2.1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1" w:history="1">
        <w:r w:rsidR="002E5885" w:rsidRPr="00195F0C">
          <w:rPr>
            <w:rStyle w:val="Hypertextovodkaz"/>
            <w:noProof/>
          </w:rPr>
          <w:t>3.2.2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2" w:history="1">
        <w:r w:rsidR="002E5885" w:rsidRPr="00195F0C">
          <w:rPr>
            <w:rStyle w:val="Hypertextovodkaz"/>
            <w:noProof/>
          </w:rPr>
          <w:t>3.3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3" w:history="1">
        <w:r w:rsidR="002E5885" w:rsidRPr="00195F0C">
          <w:rPr>
            <w:rStyle w:val="Hypertextovodkaz"/>
            <w:noProof/>
          </w:rPr>
          <w:t>3.3.1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4" w:history="1">
        <w:r w:rsidR="002E5885" w:rsidRPr="00195F0C">
          <w:rPr>
            <w:rStyle w:val="Hypertextovodkaz"/>
            <w:noProof/>
          </w:rPr>
          <w:t>4.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Uživatelská dokumentace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5" w:history="1">
        <w:r w:rsidR="002E5885" w:rsidRPr="00195F0C">
          <w:rPr>
            <w:rStyle w:val="Hypertextovodkaz"/>
            <w:noProof/>
          </w:rPr>
          <w:t>4.1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První Spuštění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6" w:history="1">
        <w:r w:rsidR="002E5885" w:rsidRPr="00195F0C">
          <w:rPr>
            <w:rStyle w:val="Hypertextovodkaz"/>
            <w:noProof/>
          </w:rPr>
          <w:t>4.2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7" w:history="1">
        <w:r w:rsidR="002E5885" w:rsidRPr="00195F0C">
          <w:rPr>
            <w:rStyle w:val="Hypertextovodkaz"/>
            <w:noProof/>
          </w:rPr>
          <w:t>4.3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8" w:history="1">
        <w:r w:rsidR="002E5885" w:rsidRPr="00195F0C">
          <w:rPr>
            <w:rStyle w:val="Hypertextovodkaz"/>
            <w:noProof/>
          </w:rPr>
          <w:t>4.4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Play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9" w:history="1">
        <w:r w:rsidR="002E5885" w:rsidRPr="00195F0C">
          <w:rPr>
            <w:rStyle w:val="Hypertextovodkaz"/>
            <w:noProof/>
          </w:rPr>
          <w:t>Závěr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0" w:history="1">
        <w:r w:rsidR="002E5885" w:rsidRPr="00195F0C">
          <w:rPr>
            <w:rStyle w:val="Hypertextovodkaz"/>
            <w:noProof/>
          </w:rPr>
          <w:t>Seznam použité literatury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1" w:history="1">
        <w:r w:rsidR="002E5885" w:rsidRPr="00195F0C">
          <w:rPr>
            <w:rStyle w:val="Hypertextovodkaz"/>
            <w:noProof/>
          </w:rPr>
          <w:t>Seznam obrázků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Obsah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2" w:history="1">
        <w:r w:rsidR="002E5885" w:rsidRPr="00195F0C">
          <w:rPr>
            <w:rStyle w:val="Hypertextovodkaz"/>
            <w:noProof/>
          </w:rPr>
          <w:t>Přílohy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33</w:t>
        </w:r>
        <w:r w:rsidR="002E5885">
          <w:rPr>
            <w:noProof/>
            <w:webHidden/>
          </w:rPr>
          <w:fldChar w:fldCharType="end"/>
        </w:r>
      </w:hyperlink>
    </w:p>
    <w:p w:rsidR="00235EF7" w:rsidRDefault="00DE0920" w:rsidP="00D279E9">
      <w:r>
        <w:fldChar w:fldCharType="end"/>
      </w:r>
    </w:p>
    <w:p w:rsidR="00427BCF" w:rsidRDefault="00E80C50" w:rsidP="00D279E9">
      <w:pPr>
        <w:pStyle w:val="StylNadpis1Prvndek0cm"/>
        <w:jc w:val="both"/>
      </w:pPr>
      <w:bookmarkStart w:id="6" w:name="_Toc450838575"/>
      <w:bookmarkStart w:id="7" w:name="_Toc94722461"/>
      <w:r>
        <w:lastRenderedPageBreak/>
        <w:t>Úvod</w:t>
      </w:r>
      <w:bookmarkEnd w:id="6"/>
      <w:bookmarkEnd w:id="7"/>
    </w:p>
    <w:p w:rsidR="002F03C4" w:rsidRPr="00DC7770" w:rsidRDefault="00565444" w:rsidP="00DC7770">
      <w:r>
        <w:t xml:space="preserve">Díky modulu pygame je tvorba videoher pro </w:t>
      </w:r>
      <w:r w:rsidR="0087722D">
        <w:t>o</w:t>
      </w:r>
      <w:r>
        <w:t>perační systém Windows velice snadná. Poskytne nám vše potřebné pro vývoj her, jako například okno, ve kterém aplikace poběží, nebo ovládání vstupů z klávesnice.</w:t>
      </w:r>
      <w:r w:rsidR="0087722D">
        <w:t xml:space="preserve"> Cílem této práce bude za pomocí tohoto modulu vytvořit funkč</w:t>
      </w:r>
      <w:r w:rsidR="00DC7770">
        <w:t>ní 2D hru. Práce bude popisovat celý proces tvorby. Od kreslení grafiky a textur, až po samotné programování, a řešení problému s ním spojených.</w:t>
      </w:r>
    </w:p>
    <w:p w:rsidR="002F03C4" w:rsidRPr="00D552B4" w:rsidRDefault="002F03C4" w:rsidP="00D279E9"/>
    <w:p w:rsidR="00E80C50" w:rsidRPr="00D53CC0" w:rsidRDefault="004545B9" w:rsidP="00D279E9">
      <w:pPr>
        <w:pStyle w:val="Nadpis1"/>
      </w:pPr>
      <w:bookmarkStart w:id="8" w:name="_Toc450838576"/>
      <w:bookmarkStart w:id="9" w:name="_Toc94722462"/>
      <w:r>
        <w:lastRenderedPageBreak/>
        <w:t>P</w:t>
      </w:r>
      <w:bookmarkEnd w:id="8"/>
      <w:r w:rsidR="00BB2121">
        <w:t>oužitý software</w:t>
      </w:r>
      <w:bookmarkEnd w:id="9"/>
    </w:p>
    <w:p w:rsidR="0066522F" w:rsidRDefault="004545B9" w:rsidP="00D279E9">
      <w:pPr>
        <w:pStyle w:val="Nadpis2"/>
      </w:pPr>
      <w:bookmarkStart w:id="10" w:name="_Toc94722463"/>
      <w:r>
        <w:t>Programovací jazyk pytho</w:t>
      </w:r>
      <w:r w:rsidR="0066522F">
        <w:t>n</w:t>
      </w:r>
      <w:bookmarkEnd w:id="10"/>
    </w:p>
    <w:p w:rsidR="00F876C5" w:rsidRDefault="001012BF" w:rsidP="00D279E9"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</w:t>
      </w:r>
      <w:r w:rsidR="00265B94">
        <w:t>i ostatním jazykům</w:t>
      </w:r>
      <w:r w:rsidR="0066522F">
        <w:t xml:space="preserve">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D279E9">
      <w:pPr>
        <w:pStyle w:val="Nadpis2"/>
      </w:pPr>
      <w:bookmarkStart w:id="11" w:name="_Toc443934373"/>
      <w:bookmarkStart w:id="12" w:name="_Toc450838578"/>
      <w:bookmarkStart w:id="13" w:name="_Toc94722464"/>
      <w:r>
        <w:t>Knihovny</w:t>
      </w:r>
      <w:bookmarkEnd w:id="11"/>
      <w:bookmarkEnd w:id="12"/>
      <w:bookmarkEnd w:id="13"/>
    </w:p>
    <w:p w:rsidR="0066522F" w:rsidRDefault="0066522F" w:rsidP="00D279E9">
      <w:pPr>
        <w:pStyle w:val="Nadpis3"/>
      </w:pPr>
      <w:bookmarkStart w:id="14" w:name="_Toc94722465"/>
      <w:r>
        <w:t>Pygame</w:t>
      </w:r>
      <w:bookmarkEnd w:id="14"/>
    </w:p>
    <w:p w:rsidR="00ED0F49" w:rsidRDefault="0066522F" w:rsidP="00D279E9">
      <w:r>
        <w:t xml:space="preserve">Nejdůležitější </w:t>
      </w:r>
      <w:r w:rsidR="001E3811">
        <w:t xml:space="preserve">použitou </w:t>
      </w:r>
      <w:r w:rsidR="00265B94">
        <w:t>knihovnou je P</w:t>
      </w:r>
      <w:r>
        <w:t>ygame. Pygame je souborem funkci a tříd určených pro vývoj jednoduchých 2D video</w:t>
      </w:r>
      <w:r w:rsidR="00265B94">
        <w:t>her v jazyce P</w:t>
      </w:r>
      <w:r w:rsidR="00ED0F49">
        <w:t>ython. Tato knihovna má svůj vlastní systém pro vizualizaci a GUI. Dále umí řídit vstupy z</w:t>
      </w:r>
      <w:r w:rsidR="00265B94">
        <w:t> </w:t>
      </w:r>
      <w:r w:rsidR="00ED0F49">
        <w:t>klávesnice</w:t>
      </w:r>
      <w:r w:rsidR="00265B94">
        <w:t>,</w:t>
      </w:r>
      <w:r w:rsidR="00ED0F49">
        <w:t xml:space="preserve">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D279E9">
      <w:r>
        <w:t>Důvod pro užití této knihovny je prostý: Pygame je nerozšířenější knih</w:t>
      </w:r>
      <w:r w:rsidR="00265B94">
        <w:t>ovna pro vývoj 2D her v jazyce P</w:t>
      </w:r>
      <w:r>
        <w:t>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D279E9">
      <w:pPr>
        <w:pStyle w:val="Nadpis3"/>
      </w:pPr>
      <w:bookmarkStart w:id="15" w:name="_Toc94722466"/>
      <w:r>
        <w:t>Random</w:t>
      </w:r>
      <w:bookmarkEnd w:id="15"/>
      <w:r w:rsidR="00F876C5">
        <w:t xml:space="preserve"> </w:t>
      </w:r>
    </w:p>
    <w:p w:rsidR="00ED0F49" w:rsidRDefault="001E3811" w:rsidP="00D279E9">
      <w:r>
        <w:t>K</w:t>
      </w:r>
      <w:r w:rsidR="00ED0F49">
        <w:t xml:space="preserve">nihovna </w:t>
      </w:r>
      <w:r w:rsidR="00265B94">
        <w:t>R</w:t>
      </w:r>
      <w:r>
        <w:t xml:space="preserve">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D279E9">
      <w:pPr>
        <w:pStyle w:val="Nadpis3"/>
      </w:pPr>
      <w:bookmarkStart w:id="16" w:name="_Toc94722467"/>
      <w:r>
        <w:t>Sy</w:t>
      </w:r>
      <w:r w:rsidR="00ED0F49">
        <w:t>s</w:t>
      </w:r>
      <w:bookmarkEnd w:id="16"/>
    </w:p>
    <w:p w:rsidR="00ED0F49" w:rsidRDefault="001012BF" w:rsidP="00D279E9">
      <w:r>
        <w:t>Knihovna sy</w:t>
      </w:r>
      <w:r w:rsidR="00ED0F49">
        <w:t>s je velice rozsá</w:t>
      </w:r>
      <w:r w:rsidR="00265B94">
        <w:t>hlá interní knihovna samotného P</w:t>
      </w:r>
      <w:r w:rsidR="00ED0F49">
        <w:t xml:space="preserve">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D279E9">
      <w:pPr>
        <w:pStyle w:val="Nadpis3"/>
      </w:pPr>
      <w:bookmarkStart w:id="17" w:name="_Toc94722468"/>
      <w:r>
        <w:t>OS</w:t>
      </w:r>
      <w:bookmarkEnd w:id="17"/>
    </w:p>
    <w:p w:rsidR="00C45961" w:rsidRPr="00C45961" w:rsidRDefault="000B2C95" w:rsidP="00D279E9">
      <w:r>
        <w:t>Os neboli operační systém je k</w:t>
      </w:r>
      <w:r w:rsidR="00C45961">
        <w:t>nihovna</w:t>
      </w:r>
      <w:r w:rsidR="00476413">
        <w:t>,</w:t>
      </w:r>
      <w:r w:rsidR="00C45961">
        <w:t xml:space="preserve"> která umožňuje </w:t>
      </w:r>
      <w:r w:rsidR="00476413">
        <w:t xml:space="preserve">programu </w:t>
      </w:r>
      <w:r w:rsidR="001012BF">
        <w:t>práci</w:t>
      </w:r>
      <w:r w:rsidR="00C45961">
        <w:t xml:space="preserve"> s funkcemi operačního systému. Důležitá pro nás bude manipulace s</w:t>
      </w:r>
      <w:r>
        <w:t> </w:t>
      </w:r>
      <w:r w:rsidR="00C45961">
        <w:t>obrázky</w:t>
      </w:r>
      <w:r>
        <w:t>,</w:t>
      </w:r>
      <w:r w:rsidR="00C45961">
        <w:t xml:space="preserve"> kterou tento modul zastane.</w:t>
      </w:r>
      <w:r>
        <w:t xml:space="preserve"> Pygame zvládá</w:t>
      </w:r>
      <w:r w:rsidR="001012BF">
        <w:t xml:space="preserve">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>e pouze pro některé typy souborů.</w:t>
      </w:r>
      <w:r w:rsidR="002E5885">
        <w:t xml:space="preserve"> </w:t>
      </w:r>
      <w:r w:rsidR="00476413">
        <w:t>Proto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D279E9">
      <w:pPr>
        <w:pStyle w:val="Nadpis2"/>
      </w:pPr>
      <w:bookmarkStart w:id="18" w:name="_Toc94722469"/>
      <w:r>
        <w:t>Grafický program Pixilart</w:t>
      </w:r>
      <w:bookmarkEnd w:id="18"/>
    </w:p>
    <w:p w:rsidR="00DE2E6C" w:rsidRDefault="00476413" w:rsidP="00D279E9"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>l používán v prvních počítačových hrách. Hlavní důvod</w:t>
      </w:r>
      <w:r w:rsidR="000B2C95">
        <w:t>,</w:t>
      </w:r>
      <w:r w:rsidR="00DE2E6C">
        <w:t xml:space="preserve"> proč používat </w:t>
      </w:r>
      <w:r w:rsidR="00E1145E">
        <w:t>pixel art</w:t>
      </w:r>
      <w:r w:rsidR="000B2C95">
        <w:t>,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0B2C95">
        <w:t>,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D279E9"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</w:t>
      </w:r>
      <w:r w:rsidR="000B2C95">
        <w:t xml:space="preserve"> </w:t>
      </w:r>
      <w:r w:rsidR="00DE2E6C">
        <w:t xml:space="preserve">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0B2C95">
        <w:t>,</w:t>
      </w:r>
      <w:r w:rsidR="00DE2E6C">
        <w:t xml:space="preserve"> </w:t>
      </w:r>
      <w:r w:rsidR="000B2C95">
        <w:t>podobných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 w:rsidR="000B2C95">
        <w:t>U</w:t>
      </w:r>
      <w:r>
        <w:t>prostřed je samotný canvas</w:t>
      </w:r>
      <w:r w:rsidR="000B2C95">
        <w:t>,</w:t>
      </w:r>
      <w:r>
        <w:t xml:space="preserve"> na který</w:t>
      </w:r>
      <w:r w:rsidR="000B2C95">
        <w:t xml:space="preserve"> jde kreslit. [3] Vlevo je výběr</w:t>
      </w:r>
      <w:r>
        <w:t xml:space="preserve"> barev</w:t>
      </w:r>
      <w:r w:rsidR="000B2C95">
        <w:t>, mož</w:t>
      </w:r>
      <w:r>
        <w:t>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D279E9">
      <w:pPr>
        <w:pStyle w:val="Titulek"/>
        <w:keepNext/>
      </w:pPr>
      <w:bookmarkStart w:id="19" w:name="_Toc94722289"/>
      <w:r>
        <w:t xml:space="preserve">Obrázek </w:t>
      </w:r>
      <w:fldSimple w:instr=" SEQ Obrázek \* ARABIC ">
        <w:r w:rsidR="00C639FE">
          <w:rPr>
            <w:noProof/>
          </w:rPr>
          <w:t>1</w:t>
        </w:r>
      </w:fldSimple>
      <w:r w:rsidR="002E5885">
        <w:t>:</w:t>
      </w:r>
      <w:r>
        <w:t xml:space="preserve"> Prostředí Pixilart</w:t>
      </w:r>
      <w:bookmarkEnd w:id="19"/>
    </w:p>
    <w:p w:rsidR="00E1145E" w:rsidRDefault="00FB1456" w:rsidP="00D279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9" type="#_x0000_t75" style="width:341.4pt;height:157.8pt">
            <v:imagedata r:id="rId9" o:title="pixilart"/>
          </v:shape>
        </w:pict>
      </w:r>
    </w:p>
    <w:p w:rsidR="00E1145E" w:rsidRPr="0066522F" w:rsidRDefault="00E1145E" w:rsidP="00D279E9">
      <w:r>
        <w:t xml:space="preserve">Zdroj: </w:t>
      </w:r>
      <w:r w:rsidR="00BB2121" w:rsidRPr="00BB2121">
        <w:t>Vlastní zpracování</w:t>
      </w:r>
    </w:p>
    <w:p w:rsidR="00BB2121" w:rsidRDefault="00BB2121" w:rsidP="00D279E9">
      <w:pPr>
        <w:pStyle w:val="Nadpis1"/>
      </w:pPr>
      <w:bookmarkStart w:id="20" w:name="_Toc94722470"/>
      <w:bookmarkStart w:id="21" w:name="_Toc443934378"/>
      <w:bookmarkStart w:id="22" w:name="_Toc450838584"/>
      <w:r>
        <w:lastRenderedPageBreak/>
        <w:t>Herní grafika</w:t>
      </w:r>
      <w:bookmarkEnd w:id="20"/>
    </w:p>
    <w:p w:rsidR="002D4DC8" w:rsidRDefault="00BB2121" w:rsidP="00D279E9">
      <w:r>
        <w:t>Je</w:t>
      </w:r>
      <w:r w:rsidR="000B2C95">
        <w:t>ště než začne</w:t>
      </w:r>
      <w:r>
        <w:t>me programovat</w:t>
      </w:r>
      <w:r w:rsidR="001012BF">
        <w:t>,</w:t>
      </w:r>
      <w:r>
        <w:t xml:space="preserve"> musíme vytvořit obrázky a animace</w:t>
      </w:r>
      <w:r w:rsidR="000B2C95">
        <w:t>,</w:t>
      </w:r>
      <w:r>
        <w:t xml:space="preserve"> které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D279E9">
      <w:r>
        <w:t>Hra bude inspirovaná filmy Star Wars</w:t>
      </w:r>
      <w:r w:rsidR="000B2C95">
        <w:t>, takže</w:t>
      </w:r>
      <w:r w:rsidR="000B7953">
        <w:t xml:space="preserve"> modely lodí</w:t>
      </w:r>
      <w:r>
        <w:t xml:space="preserve"> budeme vytvářet za p</w:t>
      </w:r>
      <w:r w:rsidR="000B2C95">
        <w:t>omoci fotek ze samotných filmů</w:t>
      </w:r>
      <w:r>
        <w:t>. Tvorba pixel art se může zdát velice jednoduchá, ale přetvořit detailní obrázek tak</w:t>
      </w:r>
      <w:r w:rsidR="000B7953">
        <w:t>,</w:t>
      </w:r>
      <w:r>
        <w:t xml:space="preserve"> aby v pixelové formě vypadal dobře</w:t>
      </w:r>
      <w:r w:rsidR="000B2C95">
        <w:t>,</w:t>
      </w:r>
      <w:r>
        <w:t xml:space="preserve"> není tak snadné. Existuje na to ovšem několik používaných</w:t>
      </w:r>
      <w:r w:rsidR="00E144BA">
        <w:t xml:space="preserve"> postupů</w:t>
      </w:r>
      <w:r w:rsidR="000B2C95">
        <w:t>:</w:t>
      </w:r>
      <w:r>
        <w:t xml:space="preserve"> </w:t>
      </w:r>
    </w:p>
    <w:p w:rsidR="002D4DC8" w:rsidRDefault="002D4DC8" w:rsidP="00D279E9">
      <w:pPr>
        <w:pStyle w:val="Odstavecseseznamem"/>
        <w:numPr>
          <w:ilvl w:val="0"/>
          <w:numId w:val="2"/>
        </w:numPr>
      </w:pPr>
      <w:r>
        <w:t>Zjednodušovat postupně</w:t>
      </w:r>
      <w:r w:rsidR="009C5293">
        <w:t xml:space="preserve"> -  </w:t>
      </w:r>
      <w:r>
        <w:t>vzít předlohu a nakreslit ji méně detailní</w:t>
      </w:r>
      <w:r w:rsidR="000B7953">
        <w:t>,</w:t>
      </w:r>
      <w:r>
        <w:t xml:space="preserve"> pak vzít </w:t>
      </w:r>
      <w:r w:rsidR="009C5293">
        <w:t xml:space="preserve">tuto </w:t>
      </w:r>
      <w:r>
        <w:t>méně detailní kopii a překreslit ji s ještě méně detaily</w:t>
      </w:r>
      <w:r w:rsidR="009C5293">
        <w:t>.  T</w:t>
      </w:r>
      <w:r>
        <w:t>akhle opakovat</w:t>
      </w:r>
      <w:r w:rsidR="000B7953">
        <w:t>,</w:t>
      </w:r>
      <w:r w:rsidR="009C5293">
        <w:t xml:space="preserve"> a</w:t>
      </w:r>
      <w:r>
        <w:t>ž dosáhneme kýženého výsledku</w:t>
      </w:r>
      <w:r w:rsidR="009C5293">
        <w:t>.</w:t>
      </w:r>
    </w:p>
    <w:p w:rsidR="002D4DC8" w:rsidRDefault="000B7953" w:rsidP="00D279E9">
      <w:pPr>
        <w:pStyle w:val="Odstavecseseznamem"/>
        <w:numPr>
          <w:ilvl w:val="0"/>
          <w:numId w:val="2"/>
        </w:numPr>
      </w:pPr>
      <w:r>
        <w:t>Kreslit pří</w:t>
      </w:r>
      <w:r w:rsidR="002D4DC8">
        <w:t>mo zjednodušený obrázek</w:t>
      </w:r>
      <w:r w:rsidR="009C5293">
        <w:t xml:space="preserve"> – </w:t>
      </w:r>
      <w:r>
        <w:t>samotný</w:t>
      </w:r>
      <w:r w:rsidR="009C5293">
        <w:t xml:space="preserve"> obrázek upravovat</w:t>
      </w:r>
      <w:r>
        <w:t xml:space="preserve"> </w:t>
      </w:r>
      <w:r w:rsidR="009C5293">
        <w:t xml:space="preserve">tak dlouho. </w:t>
      </w:r>
      <w:proofErr w:type="gramStart"/>
      <w:r w:rsidR="009C5293">
        <w:t>až</w:t>
      </w:r>
      <w:proofErr w:type="gramEnd"/>
      <w:r w:rsidR="002D4DC8">
        <w:t xml:space="preserve"> vypadá dostatečně dobře.</w:t>
      </w:r>
    </w:p>
    <w:p w:rsidR="002D4DC8" w:rsidRDefault="0071301F" w:rsidP="00D279E9">
      <w:r>
        <w:t>Každá</w:t>
      </w:r>
      <w:r w:rsidR="002D4DC8">
        <w:t xml:space="preserve"> z metod je dobrá pro něco jiného, jak si ukážeme níže.</w:t>
      </w:r>
      <w:bookmarkEnd w:id="21"/>
      <w:bookmarkEnd w:id="22"/>
    </w:p>
    <w:p w:rsidR="003855F1" w:rsidRDefault="009C5293" w:rsidP="00D279E9">
      <w:pPr>
        <w:pStyle w:val="Nadpis2"/>
      </w:pPr>
      <w:bookmarkStart w:id="23" w:name="_Toc94722471"/>
      <w:r>
        <w:t>Vesmírné l</w:t>
      </w:r>
      <w:r w:rsidR="0071301F">
        <w:t>odě</w:t>
      </w:r>
      <w:bookmarkEnd w:id="23"/>
    </w:p>
    <w:p w:rsidR="00643DCA" w:rsidRDefault="003855F1" w:rsidP="00D279E9"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</w:t>
      </w:r>
      <w:r w:rsidR="008E79DB">
        <w:t>–</w:t>
      </w:r>
      <w:r w:rsidR="00F86337">
        <w:t xml:space="preserve"> impérium </w:t>
      </w:r>
      <w:r w:rsidR="008E79DB">
        <w:t>a </w:t>
      </w:r>
      <w:r w:rsidR="00F86337">
        <w:t xml:space="preserve">rebelové. </w:t>
      </w:r>
      <w:r w:rsidR="0071301F">
        <w:t>Každá strana bude mít na výběr ze tří lodí, které může ovládat. Na jedné z nich si ukáž</w:t>
      </w:r>
      <w:r w:rsidR="009C5293">
        <w:t>eme proces tvorby herní grafiky</w:t>
      </w:r>
      <w:r w:rsidR="0071301F">
        <w:t>.</w:t>
      </w:r>
    </w:p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F86337" w:rsidRDefault="00F86337" w:rsidP="00D279E9"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 xml:space="preserve">Zde máme nezjednodušený model. </w:t>
      </w:r>
    </w:p>
    <w:p w:rsidR="00964ECB" w:rsidRDefault="00964ECB" w:rsidP="00D279E9">
      <w:pPr>
        <w:pStyle w:val="Titulek"/>
        <w:keepNext/>
        <w:ind w:firstLine="360"/>
      </w:pPr>
      <w:bookmarkStart w:id="24" w:name="_Toc94722290"/>
      <w:r>
        <w:t xml:space="preserve">Obrázek </w:t>
      </w:r>
      <w:fldSimple w:instr=" SEQ Obrázek \* ARABIC ">
        <w:r w:rsidR="00C639FE">
          <w:rPr>
            <w:noProof/>
          </w:rPr>
          <w:t>2</w:t>
        </w:r>
      </w:fldSimple>
      <w:r>
        <w:t>: Tie Advanced</w:t>
      </w:r>
      <w:r w:rsidR="000B7953">
        <w:t>,</w:t>
      </w:r>
      <w:r>
        <w:t xml:space="preserve"> pohled shora</w:t>
      </w:r>
      <w:bookmarkEnd w:id="24"/>
    </w:p>
    <w:p w:rsidR="00F86337" w:rsidRDefault="00F86337" w:rsidP="00D279E9">
      <w:pPr>
        <w:keepNext/>
        <w:ind w:left="360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66" w:rsidRDefault="005E5766" w:rsidP="00D279E9">
      <w:pPr>
        <w:ind w:left="360"/>
      </w:pPr>
    </w:p>
    <w:p w:rsidR="00F86337" w:rsidRDefault="00F86337" w:rsidP="00D279E9">
      <w:pPr>
        <w:ind w:left="360"/>
      </w:pPr>
      <w:r>
        <w:t>Zdroj: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>V druhém bodě se zb</w:t>
      </w:r>
      <w:r w:rsidR="009C5293">
        <w:t>avíme všech přebytečných detailů</w:t>
      </w:r>
      <w:r w:rsidR="000B7953">
        <w:t>,</w:t>
      </w:r>
      <w:r>
        <w:t xml:space="preserve"> které nepůjdou vidět v m</w:t>
      </w:r>
      <w:r w:rsidR="009C5293">
        <w:t>enším formátu,</w:t>
      </w:r>
      <w:r>
        <w:t xml:space="preserve"> </w:t>
      </w:r>
      <w:r w:rsidR="009C5293">
        <w:t>ještě než přejdeme</w:t>
      </w:r>
      <w:r w:rsidR="004E26CE">
        <w:t xml:space="preserve">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D279E9">
      <w:pPr>
        <w:pStyle w:val="Titulek"/>
        <w:keepNext/>
        <w:ind w:firstLine="360"/>
      </w:pPr>
      <w:bookmarkStart w:id="25" w:name="_Toc94722291"/>
      <w:r>
        <w:t xml:space="preserve">Obrázek </w:t>
      </w:r>
      <w:fldSimple w:instr=" SEQ Obrázek \* ARABIC ">
        <w:r w:rsidR="00C639FE">
          <w:rPr>
            <w:noProof/>
          </w:rPr>
          <w:t>3</w:t>
        </w:r>
      </w:fldSimple>
      <w:r>
        <w:t>: Zjednodušení</w:t>
      </w:r>
      <w:bookmarkEnd w:id="25"/>
    </w:p>
    <w:p w:rsidR="002C08A7" w:rsidRDefault="00FB1456" w:rsidP="00D279E9">
      <w:pPr>
        <w:ind w:left="720"/>
      </w:pPr>
      <w:r>
        <w:pict>
          <v:shape id="_x0000_i1130" type="#_x0000_t75" style="width:122.4pt;height:118.8pt">
            <v:imagedata r:id="rId12" o:title="zjednoduseni tie fighter"/>
          </v:shape>
        </w:pict>
      </w:r>
    </w:p>
    <w:p w:rsidR="002C08A7" w:rsidRDefault="002C08A7" w:rsidP="00D279E9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D279E9">
      <w:pPr>
        <w:ind w:left="360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D279E9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D279E9">
      <w:pPr>
        <w:pStyle w:val="Titulek"/>
        <w:keepNext/>
        <w:ind w:firstLine="360"/>
      </w:pPr>
      <w:bookmarkStart w:id="26" w:name="_Toc94722292"/>
      <w:r>
        <w:t xml:space="preserve">Obrázek </w:t>
      </w:r>
      <w:fldSimple w:instr=" SEQ Obrázek \* ARABIC ">
        <w:r w:rsidR="00C639FE">
          <w:rPr>
            <w:noProof/>
          </w:rPr>
          <w:t>4</w:t>
        </w:r>
      </w:fldSimple>
      <w:r>
        <w:t>: Obrys</w:t>
      </w:r>
      <w:bookmarkEnd w:id="26"/>
    </w:p>
    <w:p w:rsidR="00964ECB" w:rsidRDefault="00FB1456" w:rsidP="00D279E9">
      <w:pPr>
        <w:pStyle w:val="Odstavecseseznamem"/>
      </w:pPr>
      <w:r>
        <w:pict>
          <v:shape id="_x0000_i1131" type="#_x0000_t75" style="width:150pt;height:150pt">
            <v:imagedata r:id="rId13" o:title="tie frame"/>
          </v:shape>
        </w:pict>
      </w:r>
    </w:p>
    <w:p w:rsidR="00964ECB" w:rsidRDefault="00964ECB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964ECB" w:rsidRDefault="00964ECB" w:rsidP="00D279E9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D279E9">
      <w:pPr>
        <w:pStyle w:val="Titulek"/>
        <w:keepNext/>
        <w:ind w:firstLine="360"/>
      </w:pPr>
      <w:bookmarkStart w:id="27" w:name="_Toc94722293"/>
      <w:r>
        <w:t xml:space="preserve">Obrázek </w:t>
      </w:r>
      <w:fldSimple w:instr=" SEQ Obrázek \* ARABIC ">
        <w:r w:rsidR="00C639FE">
          <w:rPr>
            <w:noProof/>
          </w:rPr>
          <w:t>5</w:t>
        </w:r>
      </w:fldSimple>
      <w:r>
        <w:t>:</w:t>
      </w:r>
      <w:r w:rsidR="002311B5">
        <w:t>Tie Advanced</w:t>
      </w:r>
      <w:r>
        <w:t xml:space="preserve"> Finální verze textury</w:t>
      </w:r>
      <w:bookmarkEnd w:id="27"/>
    </w:p>
    <w:p w:rsidR="002C08A7" w:rsidRDefault="00FB1456" w:rsidP="00D279E9">
      <w:pPr>
        <w:pStyle w:val="Odstavecseseznamem"/>
      </w:pPr>
      <w:r>
        <w:pict>
          <v:shape id="_x0000_i1132" type="#_x0000_t75" style="width:144.6pt;height:132.6pt">
            <v:imagedata r:id="rId14" o:title="pixil-frame-0"/>
          </v:shape>
        </w:pict>
      </w:r>
    </w:p>
    <w:p w:rsidR="002C08A7" w:rsidRDefault="002C08A7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2311B5" w:rsidRDefault="002C08A7" w:rsidP="00D279E9">
      <w:r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D279E9">
      <w:pPr>
        <w:pStyle w:val="Titulek"/>
        <w:keepNext/>
      </w:pPr>
      <w:bookmarkStart w:id="28" w:name="_Toc94722294"/>
      <w:r>
        <w:lastRenderedPageBreak/>
        <w:t xml:space="preserve">Obrázek </w:t>
      </w:r>
      <w:fldSimple w:instr=" SEQ Obrázek \* ARABIC ">
        <w:r w:rsidR="00C639FE">
          <w:rPr>
            <w:noProof/>
          </w:rPr>
          <w:t>6</w:t>
        </w:r>
      </w:fldSimple>
      <w:r>
        <w:t>: Tie Fighter - Předloha</w:t>
      </w:r>
      <w:bookmarkEnd w:id="28"/>
    </w:p>
    <w:p w:rsidR="002311B5" w:rsidRDefault="00964ECB" w:rsidP="00D279E9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D279E9"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29" w:name="_Toc94722295"/>
      <w:r>
        <w:t xml:space="preserve">Obrázek </w:t>
      </w:r>
      <w:fldSimple w:instr=" SEQ Obrázek \* ARABIC ">
        <w:r w:rsidR="00C639FE">
          <w:rPr>
            <w:noProof/>
          </w:rPr>
          <w:t>7</w:t>
        </w:r>
      </w:fldSimple>
      <w:r>
        <w:t xml:space="preserve">: </w:t>
      </w:r>
      <w:r w:rsidR="00E144BA">
        <w:t>Tie Fighter- Textura</w:t>
      </w:r>
      <w:bookmarkEnd w:id="29"/>
    </w:p>
    <w:p w:rsidR="00964ECB" w:rsidRDefault="00964ECB" w:rsidP="00D279E9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71301F" w:rsidRDefault="0071301F" w:rsidP="00D279E9"/>
    <w:p w:rsidR="002311B5" w:rsidRDefault="002311B5" w:rsidP="00D279E9">
      <w:pPr>
        <w:pStyle w:val="Titulek"/>
        <w:keepNext/>
      </w:pPr>
      <w:bookmarkStart w:id="30" w:name="_Toc94722296"/>
      <w:r>
        <w:t xml:space="preserve">Obrázek </w:t>
      </w:r>
      <w:fldSimple w:instr=" SEQ Obrázek \* ARABIC ">
        <w:r w:rsidR="00C639FE">
          <w:rPr>
            <w:noProof/>
          </w:rPr>
          <w:t>8</w:t>
        </w:r>
      </w:fldSimple>
      <w:r w:rsidR="000D5BD0">
        <w:t xml:space="preserve">: Tie </w:t>
      </w:r>
      <w:proofErr w:type="spellStart"/>
      <w:r w:rsidR="000D5BD0">
        <w:t>Reaper</w:t>
      </w:r>
      <w:proofErr w:type="spellEnd"/>
      <w:r w:rsidR="000D5BD0">
        <w:t xml:space="preserve"> - Textura</w:t>
      </w:r>
      <w:bookmarkEnd w:id="30"/>
    </w:p>
    <w:p w:rsidR="0071301F" w:rsidRDefault="0071301F" w:rsidP="00D279E9"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D279E9"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1" w:name="_Toc94722297"/>
      <w:r>
        <w:t xml:space="preserve">Obrázek </w:t>
      </w:r>
      <w:fldSimple w:instr=" SEQ Obrázek \* ARABIC ">
        <w:r w:rsidR="00C639FE">
          <w:rPr>
            <w:noProof/>
          </w:rPr>
          <w:t>9</w:t>
        </w:r>
      </w:fldSimple>
      <w:r>
        <w:t xml:space="preserve">: </w:t>
      </w:r>
      <w:r w:rsidRPr="007A463D">
        <w:t xml:space="preserve">Tie </w:t>
      </w:r>
      <w:proofErr w:type="spellStart"/>
      <w:r>
        <w:t>Reaper</w:t>
      </w:r>
      <w:proofErr w:type="spellEnd"/>
      <w:r>
        <w:t xml:space="preserve"> </w:t>
      </w:r>
      <w:r w:rsidR="00E144BA">
        <w:t>- Textura</w:t>
      </w:r>
      <w:bookmarkEnd w:id="31"/>
    </w:p>
    <w:p w:rsidR="0071301F" w:rsidRDefault="002311B5" w:rsidP="00D279E9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2311B5" w:rsidRDefault="002311B5" w:rsidP="00D279E9">
      <w:r>
        <w:lastRenderedPageBreak/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2" w:name="_Toc94722298"/>
      <w:r>
        <w:t xml:space="preserve">Obrázek </w:t>
      </w:r>
      <w:fldSimple w:instr=" SEQ Obrázek \* ARABIC ">
        <w:r w:rsidR="00C639FE">
          <w:rPr>
            <w:noProof/>
          </w:rPr>
          <w:t>10</w:t>
        </w:r>
      </w:fldSimple>
      <w:r w:rsidR="00E144BA">
        <w:t>: X</w:t>
      </w:r>
      <w:r>
        <w:t>wing - Předloha</w:t>
      </w:r>
      <w:bookmarkEnd w:id="32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D279E9">
      <w:pPr>
        <w:pStyle w:val="Titulek"/>
        <w:keepNext/>
      </w:pPr>
    </w:p>
    <w:p w:rsidR="00E144BA" w:rsidRDefault="00E144BA" w:rsidP="00D279E9">
      <w:pPr>
        <w:pStyle w:val="Titulek"/>
        <w:keepNext/>
      </w:pPr>
      <w:bookmarkStart w:id="33" w:name="_Toc94722299"/>
      <w:r>
        <w:t xml:space="preserve">Obrázek </w:t>
      </w:r>
      <w:fldSimple w:instr=" SEQ Obrázek \* ARABIC ">
        <w:r w:rsidR="00C639FE">
          <w:rPr>
            <w:noProof/>
          </w:rPr>
          <w:t>11</w:t>
        </w:r>
      </w:fldSimple>
      <w:r>
        <w:t>: Xwing - Textura</w:t>
      </w:r>
      <w:bookmarkEnd w:id="33"/>
    </w:p>
    <w:p w:rsidR="002311B5" w:rsidRDefault="00E144BA" w:rsidP="00D279E9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E144BA" w:rsidRDefault="00E144BA" w:rsidP="00D279E9"/>
    <w:p w:rsidR="00E144BA" w:rsidRDefault="00E144BA" w:rsidP="00D279E9">
      <w:pPr>
        <w:pStyle w:val="Titulek"/>
        <w:keepNext/>
      </w:pPr>
      <w:bookmarkStart w:id="34" w:name="_Toc94722300"/>
      <w:r>
        <w:t xml:space="preserve">Obrázek </w:t>
      </w:r>
      <w:fldSimple w:instr=" SEQ Obrázek \* ARABIC ">
        <w:r w:rsidR="00C639FE">
          <w:rPr>
            <w:noProof/>
          </w:rPr>
          <w:t>12</w:t>
        </w:r>
      </w:fldSimple>
      <w:r>
        <w:t>: Milenium Falcon - Předloha</w:t>
      </w:r>
      <w:bookmarkEnd w:id="34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D279E9">
      <w:pPr>
        <w:pStyle w:val="Titulek"/>
        <w:keepNext/>
      </w:pPr>
      <w:bookmarkStart w:id="35" w:name="_Toc94722301"/>
      <w:r>
        <w:lastRenderedPageBreak/>
        <w:t xml:space="preserve">Obrázek </w:t>
      </w:r>
      <w:fldSimple w:instr=" SEQ Obrázek \* ARABIC ">
        <w:r w:rsidR="00C639FE">
          <w:rPr>
            <w:noProof/>
          </w:rPr>
          <w:t>13</w:t>
        </w:r>
      </w:fldSimple>
      <w:r>
        <w:t>: Milenium Falcon - Textura</w:t>
      </w:r>
      <w:bookmarkEnd w:id="35"/>
    </w:p>
    <w:p w:rsidR="002311B5" w:rsidRDefault="00E144BA" w:rsidP="00D279E9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/>
    <w:p w:rsidR="00E144BA" w:rsidRDefault="00E144BA" w:rsidP="00D279E9">
      <w:pPr>
        <w:pStyle w:val="Titulek"/>
        <w:keepNext/>
      </w:pPr>
      <w:bookmarkStart w:id="36" w:name="_Toc94722302"/>
      <w:r>
        <w:t xml:space="preserve">Obrázek </w:t>
      </w:r>
      <w:fldSimple w:instr=" SEQ Obrázek \* ARABIC ">
        <w:r w:rsidR="00C639FE">
          <w:rPr>
            <w:noProof/>
          </w:rPr>
          <w:t>14</w:t>
        </w:r>
      </w:fldSimple>
      <w:r>
        <w:t>: Ywing - Předloha</w:t>
      </w:r>
      <w:bookmarkEnd w:id="36"/>
    </w:p>
    <w:p w:rsidR="00E144BA" w:rsidRDefault="00E144BA" w:rsidP="00D279E9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D279E9">
      <w:pPr>
        <w:pStyle w:val="Titulek"/>
        <w:keepNext/>
      </w:pPr>
      <w:bookmarkStart w:id="37" w:name="_Toc94722303"/>
      <w:r>
        <w:t xml:space="preserve">Obrázek </w:t>
      </w:r>
      <w:fldSimple w:instr=" SEQ Obrázek \* ARABIC ">
        <w:r w:rsidR="00C639FE">
          <w:rPr>
            <w:noProof/>
          </w:rPr>
          <w:t>15</w:t>
        </w:r>
      </w:fldSimple>
      <w:r>
        <w:t>: Ywing - Textura</w:t>
      </w:r>
      <w:bookmarkEnd w:id="37"/>
    </w:p>
    <w:p w:rsidR="00E144BA" w:rsidRDefault="00E144BA" w:rsidP="00D279E9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D279E9" w:rsidRDefault="00D279E9" w:rsidP="00D279E9">
      <w:pPr>
        <w:pStyle w:val="Nadpis2"/>
        <w:numPr>
          <w:ilvl w:val="0"/>
          <w:numId w:val="0"/>
        </w:numPr>
      </w:pPr>
      <w:r>
        <w:t xml:space="preserve"> </w:t>
      </w:r>
    </w:p>
    <w:p w:rsidR="00D279E9" w:rsidRPr="00D279E9" w:rsidRDefault="00D279E9" w:rsidP="00D279E9"/>
    <w:p w:rsidR="000D5BD0" w:rsidRDefault="000D5BD0" w:rsidP="00D279E9">
      <w:pPr>
        <w:pStyle w:val="Nadpis2"/>
      </w:pPr>
      <w:bookmarkStart w:id="38" w:name="_Toc94722472"/>
      <w:r>
        <w:lastRenderedPageBreak/>
        <w:t>Pozadí</w:t>
      </w:r>
      <w:bookmarkEnd w:id="38"/>
    </w:p>
    <w:p w:rsidR="000D5BD0" w:rsidRDefault="000D5BD0" w:rsidP="00D279E9">
      <w:r>
        <w:t>Pozadí bylo tvořeno druhou metodou</w:t>
      </w:r>
      <w:r w:rsidR="00F906F0">
        <w:t>,</w:t>
      </w:r>
      <w:r>
        <w:t xml:space="preserve"> zmiňovanou výše.  Pro hru bylo potřeba vytvořit dva druhy pozadí: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Hangár pro menu výběru lodí</w:t>
      </w:r>
    </w:p>
    <w:p w:rsidR="00232C5B" w:rsidRDefault="000D5BD0" w:rsidP="00D279E9">
      <w:r>
        <w:t>Tvorba vesmíru byla prostá, šlo jen o to</w:t>
      </w:r>
      <w:r w:rsidR="00F906F0">
        <w:t>,</w:t>
      </w:r>
      <w:r>
        <w:t xml:space="preserve"> vytvořit černou plochu a na ní mnoho bílých hvězd. Výsledek pak vypadá nějak takto:</w:t>
      </w:r>
    </w:p>
    <w:p w:rsidR="00232C5B" w:rsidRDefault="00232C5B" w:rsidP="00D279E9">
      <w:pPr>
        <w:pStyle w:val="Titulek"/>
        <w:keepNext/>
      </w:pPr>
      <w:bookmarkStart w:id="39" w:name="_Toc94722304"/>
      <w:r>
        <w:t xml:space="preserve">Obrázek </w:t>
      </w:r>
      <w:fldSimple w:instr=" SEQ Obrázek \* ARABIC ">
        <w:r w:rsidR="00C639FE">
          <w:rPr>
            <w:noProof/>
          </w:rPr>
          <w:t>16</w:t>
        </w:r>
      </w:fldSimple>
      <w:r>
        <w:t>: SPACE</w:t>
      </w:r>
      <w:bookmarkEnd w:id="39"/>
    </w:p>
    <w:p w:rsidR="000D5BD0" w:rsidRDefault="00FB1456" w:rsidP="00D279E9">
      <w:r>
        <w:pict>
          <v:shape id="_x0000_i1133" type="#_x0000_t75" style="width:226.2pt;height:127.8pt">
            <v:imagedata r:id="rId30" o:title="space"/>
          </v:shape>
        </w:pict>
      </w:r>
    </w:p>
    <w:p w:rsidR="00232C5B" w:rsidRDefault="00232C5B" w:rsidP="00D279E9">
      <w:r>
        <w:t>Zdroj: Vlastní zpracování</w:t>
      </w:r>
    </w:p>
    <w:p w:rsidR="001112EC" w:rsidRDefault="001112EC" w:rsidP="00D279E9"/>
    <w:p w:rsidR="000D5BD0" w:rsidRDefault="000D5BD0" w:rsidP="00D279E9">
      <w:r>
        <w:t xml:space="preserve">Hangár potom vypadá takto: </w:t>
      </w:r>
    </w:p>
    <w:p w:rsidR="00232C5B" w:rsidRDefault="00232C5B" w:rsidP="00D279E9">
      <w:pPr>
        <w:pStyle w:val="Titulek"/>
        <w:keepNext/>
      </w:pPr>
      <w:bookmarkStart w:id="40" w:name="_Toc94722305"/>
      <w:r>
        <w:t xml:space="preserve">Obrázek </w:t>
      </w:r>
      <w:fldSimple w:instr=" SEQ Obrázek \* ARABIC ">
        <w:r w:rsidR="00C639FE">
          <w:rPr>
            <w:noProof/>
          </w:rPr>
          <w:t>17</w:t>
        </w:r>
      </w:fldSimple>
      <w:r>
        <w:t>: HANGAR</w:t>
      </w:r>
      <w:bookmarkEnd w:id="40"/>
    </w:p>
    <w:p w:rsidR="000D5BD0" w:rsidRDefault="00232C5B" w:rsidP="00D279E9"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D279E9">
      <w:r>
        <w:t>Zdroj: Vlastní zpracování</w:t>
      </w:r>
    </w:p>
    <w:p w:rsidR="001112EC" w:rsidRDefault="001112EC" w:rsidP="00D279E9"/>
    <w:p w:rsidR="00232C5B" w:rsidRDefault="00F906F0" w:rsidP="00D279E9">
      <w:r>
        <w:t>V jeho středu byl opět použit</w:t>
      </w:r>
      <w:r w:rsidR="00232C5B">
        <w:t xml:space="preserve"> obrázek vesmíru</w:t>
      </w:r>
      <w:r>
        <w:t>,</w:t>
      </w:r>
      <w:r w:rsidR="00232C5B">
        <w:t xml:space="preserve"> aby hangár vypadal, že je otevřený. </w:t>
      </w:r>
    </w:p>
    <w:p w:rsidR="008D4039" w:rsidRDefault="003F6DF5" w:rsidP="00D279E9">
      <w:pPr>
        <w:pStyle w:val="Nadpis1"/>
      </w:pPr>
      <w:bookmarkStart w:id="41" w:name="_Toc94722473"/>
      <w:r>
        <w:lastRenderedPageBreak/>
        <w:t>Programování</w:t>
      </w:r>
      <w:bookmarkEnd w:id="41"/>
    </w:p>
    <w:p w:rsidR="003F6DF5" w:rsidRDefault="004D0E9B" w:rsidP="00D279E9">
      <w:pPr>
        <w:pStyle w:val="Nadpis2"/>
      </w:pPr>
      <w:bookmarkStart w:id="42" w:name="_Toc94722474"/>
      <w:r>
        <w:t>P</w:t>
      </w:r>
      <w:r w:rsidR="003F6DF5">
        <w:t>rincipy vývoje her a herní</w:t>
      </w:r>
      <w:r w:rsidR="003F6DF5" w:rsidRPr="003F6DF5">
        <w:t xml:space="preserve"> mechaniky</w:t>
      </w:r>
      <w:bookmarkEnd w:id="42"/>
    </w:p>
    <w:p w:rsidR="00162B5A" w:rsidRDefault="003F6DF5" w:rsidP="00D279E9">
      <w:r>
        <w:t>V této kapitole se seznámíme s teoretickými postupy používanými herními vývojáři. Hry nejsou vlastně nic jiného</w:t>
      </w:r>
      <w:r w:rsidR="00F906F0">
        <w:t>,</w:t>
      </w:r>
      <w:r>
        <w:t xml:space="preserve"> než rychle se pohybující obrázky, které může uživatel do jisté míry </w:t>
      </w:r>
      <w:r w:rsidR="00162B5A">
        <w:t>ovlivňovat.</w:t>
      </w:r>
    </w:p>
    <w:p w:rsidR="00162B5A" w:rsidRDefault="00162B5A" w:rsidP="00D279E9">
      <w:pPr>
        <w:pStyle w:val="Nadpis3"/>
      </w:pPr>
      <w:bookmarkStart w:id="43" w:name="_Toc94722475"/>
      <w:r>
        <w:t>Vytvoření okna</w:t>
      </w:r>
      <w:bookmarkEnd w:id="43"/>
    </w:p>
    <w:p w:rsidR="00162B5A" w:rsidRDefault="004D0E9B" w:rsidP="00D279E9"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</w:t>
      </w:r>
      <w:r w:rsidR="00F906F0">
        <w:t>teré knihovny nebo e</w:t>
      </w:r>
      <w:r w:rsidR="00162B5A">
        <w:t xml:space="preserve">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>. První</w:t>
      </w:r>
      <w:r w:rsidR="00F906F0">
        <w:t>,</w:t>
      </w:r>
      <w:r w:rsidR="00162B5A">
        <w:t xml:space="preserve">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</w:t>
      </w:r>
      <w:r w:rsidR="00F906F0">
        <w:t>,</w:t>
      </w:r>
      <w:r w:rsidR="00162B5A">
        <w:t xml:space="preserve">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D279E9">
      <w:r>
        <w:t>Tato funkce inicializuje samotnou knihovnu, a my ji tedy můžeme začít používat.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D279E9"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>, v něm</w:t>
      </w:r>
      <w:r w:rsidR="00F906F0">
        <w:t>ž</w:t>
      </w:r>
      <w:r w:rsidR="004D0E9B">
        <w:t xml:space="preserve"> </w:t>
      </w:r>
      <w:r>
        <w:t>pak budou vloženy funkce a třídy</w:t>
      </w:r>
      <w:r w:rsidR="00F906F0">
        <w:t>,</w:t>
      </w:r>
      <w:r>
        <w:t xml:space="preserve"> ovládající hru. 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spellEnd"/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D279E9">
      <w:r>
        <w:lastRenderedPageBreak/>
        <w:t xml:space="preserve"> </w:t>
      </w:r>
      <w:r w:rsidR="00575B71">
        <w:t>Do budoucna bude lepší ten</w:t>
      </w:r>
      <w:r w:rsidR="00F906F0">
        <w:t xml:space="preserve">to cyklus dát do samotné funkce. Bude totiž potřeba </w:t>
      </w:r>
      <w:r w:rsidR="00575B71">
        <w:t xml:space="preserve"> funkci game</w:t>
      </w:r>
      <w:r w:rsidR="00F906F0">
        <w:t xml:space="preserve"> volat</w:t>
      </w:r>
      <w:r w:rsidR="00575B71">
        <w:t xml:space="preserve">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D279E9">
      <w:r>
        <w:t>Souřadnicový systém pygame je stejný</w:t>
      </w:r>
      <w:r w:rsidR="00F906F0">
        <w:t>,</w:t>
      </w:r>
      <w:r>
        <w:t xml:space="preserve"> jako kartézský souřadnicový systém</w:t>
      </w:r>
      <w:r w:rsidR="00F906F0">
        <w:t>,</w:t>
      </w:r>
      <w:r>
        <w:t xml:space="preserve"> s</w:t>
      </w:r>
      <w:r w:rsidR="004D0E9B">
        <w:t xml:space="preserve"> tou </w:t>
      </w:r>
      <w:r>
        <w:t>výjimkou</w:t>
      </w:r>
      <w:r w:rsidR="004D0E9B">
        <w:t>,</w:t>
      </w:r>
      <w:r w:rsidR="00F906F0">
        <w:t xml:space="preserve"> že po</w:t>
      </w:r>
      <w:r w:rsidR="00111A2D">
        <w:t>čátek</w:t>
      </w:r>
      <w:r w:rsidR="00F906F0">
        <w:t xml:space="preserve"> (</w:t>
      </w:r>
      <w:r>
        <w:t>tedy bod 0,0</w:t>
      </w:r>
      <w:r w:rsidR="00111A2D">
        <w:t>)</w:t>
      </w:r>
      <w:r>
        <w:t xml:space="preserve"> je v levém horním rohu. </w:t>
      </w:r>
    </w:p>
    <w:p w:rsidR="00162B5A" w:rsidRDefault="00162B5A" w:rsidP="00D279E9">
      <w:pPr>
        <w:pStyle w:val="Nadpis3"/>
      </w:pPr>
      <w:bookmarkStart w:id="44" w:name="_Toc94722476"/>
      <w:r>
        <w:t>Surface, rect</w:t>
      </w:r>
      <w:bookmarkEnd w:id="44"/>
    </w:p>
    <w:p w:rsidR="005A744D" w:rsidRDefault="00162B5A" w:rsidP="00D279E9"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proofErr w:type="spellStart"/>
      <w:r w:rsidRPr="005A744D">
        <w:rPr>
          <w:rFonts w:ascii="Consolas" w:hAnsi="Consolas"/>
          <w:color w:val="CE9178"/>
          <w:sz w:val="29"/>
          <w:szCs w:val="29"/>
          <w:lang w:eastAsia="ja-JP"/>
        </w:rPr>
        <w:t>textures</w:t>
      </w:r>
      <w:proofErr w:type="spellEnd"/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D279E9">
      <w:r>
        <w:t>Tady používáme knihovnu pygame</w:t>
      </w:r>
      <w:r w:rsidR="004D0E9B">
        <w:t>, ale i os. Do proměn</w:t>
      </w:r>
      <w:r>
        <w:t>né ukládáme cestu obrázku, jeho</w:t>
      </w:r>
      <w:r w:rsidR="00111A2D">
        <w:t>ž</w:t>
      </w:r>
      <w:r>
        <w:t xml:space="preserve"> parametry jsou ale nevyhovující, takže použijeme funkci pro změnu velikosti a otočení.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</w:t>
      </w:r>
      <w:r w:rsidR="00AD6580">
        <w:rPr>
          <w:rFonts w:ascii="Consolas" w:hAnsi="Consolas"/>
          <w:color w:val="4FC1FF"/>
          <w:sz w:val="29"/>
          <w:szCs w:val="29"/>
          <w:lang w:eastAsia="ja-JP"/>
        </w:rPr>
        <w:t>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D279E9">
      <w:r>
        <w:t>Transformujeme obrázek na velikost 60x60px</w:t>
      </w:r>
      <w:r w:rsidR="00111A2D">
        <w:t>. T</w:t>
      </w:r>
      <w:r>
        <w:t>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D279E9"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</w:t>
      </w:r>
      <w:r w:rsidR="00111A2D">
        <w:t>y obrázky otočené jeden proti druhému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5A744D" w:rsidP="00D279E9"/>
    <w:p w:rsidR="00CC7C09" w:rsidRDefault="00CC7C09" w:rsidP="00D279E9">
      <w:pPr>
        <w:pStyle w:val="Nadpis3"/>
      </w:pPr>
      <w:bookmarkStart w:id="45" w:name="_Toc94722477"/>
      <w:r>
        <w:t>Pohyb obrázků, vstupy od uživatele</w:t>
      </w:r>
      <w:bookmarkEnd w:id="45"/>
    </w:p>
    <w:p w:rsidR="00111A2D" w:rsidRDefault="00CC7C09" w:rsidP="00111A2D"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</w:t>
      </w:r>
      <w:r w:rsidR="00111A2D">
        <w:t xml:space="preserve">jak zaznamenat vstupy uživatele: </w:t>
      </w:r>
    </w:p>
    <w:p w:rsidR="00111A2D" w:rsidRDefault="00111A2D" w:rsidP="00111A2D">
      <w:r>
        <w:t xml:space="preserve">1. </w:t>
      </w:r>
      <w:r w:rsidR="00F34019">
        <w:t xml:space="preserve">pomocí </w:t>
      </w:r>
      <w:r w:rsidR="00F34019" w:rsidRPr="00F34019">
        <w:t>pygame.key.get_pressed()</w:t>
      </w:r>
      <w:r w:rsidR="00F34019">
        <w:t xml:space="preserve">. </w:t>
      </w:r>
    </w:p>
    <w:p w:rsidR="00111A2D" w:rsidRPr="00111A2D" w:rsidRDefault="00111A2D" w:rsidP="00111A2D"/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lastRenderedPageBreak/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proofErr w:type="spellEnd"/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D279E9">
      <w:r>
        <w:t>T</w:t>
      </w:r>
      <w:r w:rsidR="00F34019">
        <w:t>uto funkci uložíme do proměnné</w:t>
      </w:r>
      <w:r w:rsidR="00111A2D">
        <w:t>, aby se nám s ní</w:t>
      </w:r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zjišťuje</w:t>
      </w:r>
      <w:r w:rsidR="00111A2D">
        <w:t>,</w:t>
      </w:r>
      <w:r w:rsidR="00F34019">
        <w:t xml:space="preserve"> jestli je klávesa zmáčknuta, nebo ne. Díky tomu můžeme tlačítko držet a obrázek se bude stále pohybovat.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ind w:firstLine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.key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111A2D" w:rsidP="00D279E9">
      <w:r>
        <w:t xml:space="preserve">2. Tento </w:t>
      </w:r>
      <w:r w:rsidR="00F34019">
        <w:t xml:space="preserve">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D279E9">
      <w:pPr>
        <w:pStyle w:val="Nadpis3"/>
      </w:pPr>
      <w:bookmarkStart w:id="46" w:name="_Toc94722478"/>
      <w:r>
        <w:t>Kolize</w:t>
      </w:r>
      <w:bookmarkEnd w:id="46"/>
    </w:p>
    <w:p w:rsidR="008D34CE" w:rsidRDefault="00F32912" w:rsidP="00D279E9"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 w:rsidR="008D34CE">
        <w:t xml:space="preserve"> obrázků. Vytvořit </w:t>
      </w:r>
      <w:proofErr w:type="spellStart"/>
      <w:r w:rsidR="008D34CE">
        <w:t>event</w:t>
      </w:r>
      <w:proofErr w:type="spellEnd"/>
      <w:r w:rsidR="008D34CE">
        <w:t xml:space="preserve">, který bude </w:t>
      </w:r>
      <w:proofErr w:type="gramStart"/>
      <w:r w:rsidR="008D34CE">
        <w:t>sledovat jestli</w:t>
      </w:r>
      <w:proofErr w:type="gramEnd"/>
      <w:r w:rsidR="008D34CE">
        <w:t xml:space="preserve"> se daná kolize stala můžeme takto.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8D34CE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8D34CE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USEREVENT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+ </w:t>
      </w:r>
      <w:r w:rsidRPr="008D34CE">
        <w:rPr>
          <w:rFonts w:ascii="Consolas" w:hAnsi="Consolas"/>
          <w:color w:val="B5CEA8"/>
          <w:sz w:val="29"/>
          <w:szCs w:val="29"/>
          <w:lang w:eastAsia="ja-JP"/>
        </w:rPr>
        <w:t>1</w:t>
      </w:r>
    </w:p>
    <w:p w:rsidR="008D34CE" w:rsidRDefault="008D34CE" w:rsidP="00D279E9">
      <w:r>
        <w:t>Musíme přidat číslo + 1 každá kolize má jiné číslo</w:t>
      </w:r>
      <w:r w:rsidR="00FD479D">
        <w:t>.</w:t>
      </w:r>
    </w:p>
    <w:p w:rsidR="00FD479D" w:rsidRPr="00FD479D" w:rsidRDefault="00FD479D" w:rsidP="00FD479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D479D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Xwing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.colliderect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FD479D">
        <w:rPr>
          <w:rFonts w:ascii="Consolas" w:hAnsi="Consolas"/>
          <w:color w:val="9CDCFE"/>
          <w:sz w:val="29"/>
          <w:szCs w:val="29"/>
          <w:lang w:eastAsia="ja-JP"/>
        </w:rPr>
        <w:t>laser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FD479D" w:rsidRPr="00FD479D" w:rsidRDefault="00FD479D" w:rsidP="00BD1ED3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DCDCAA"/>
          <w:sz w:val="29"/>
          <w:szCs w:val="29"/>
          <w:lang w:eastAsia="ja-JP"/>
        </w:rPr>
        <w:t>post</w:t>
      </w:r>
      <w:proofErr w:type="spellEnd"/>
      <w:proofErr w:type="gram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FD479D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FD479D" w:rsidRDefault="00BD1ED3" w:rsidP="00D279E9">
      <w:r>
        <w:t>Pokud se splní tato podmínka, stav kolize se změní na True.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8D34CE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8D34CE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4EC9B0"/>
          <w:sz w:val="29"/>
          <w:szCs w:val="29"/>
          <w:lang w:eastAsia="ja-JP"/>
        </w:rPr>
        <w:t>Xwing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HP_xwing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8D34CE">
        <w:rPr>
          <w:rFonts w:ascii="Consolas" w:hAnsi="Consolas"/>
          <w:color w:val="B5CEA8"/>
          <w:sz w:val="29"/>
          <w:szCs w:val="29"/>
          <w:lang w:eastAsia="ja-JP"/>
        </w:rPr>
        <w:t>1</w:t>
      </w:r>
    </w:p>
    <w:p w:rsidR="00D279E9" w:rsidRPr="00BD1ED3" w:rsidRDefault="008D34CE" w:rsidP="00BD1ED3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4FC1FF"/>
          <w:sz w:val="29"/>
          <w:szCs w:val="29"/>
          <w:lang w:eastAsia="ja-JP"/>
        </w:rPr>
        <w:t>HIT_SOUND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8D34CE">
        <w:rPr>
          <w:rFonts w:ascii="Consolas" w:hAnsi="Consolas"/>
          <w:color w:val="DCDCAA"/>
          <w:sz w:val="29"/>
          <w:szCs w:val="29"/>
          <w:lang w:eastAsia="ja-JP"/>
        </w:rPr>
        <w:t>play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024E5A" w:rsidRDefault="00024E5A" w:rsidP="00D279E9">
      <w:pPr>
        <w:pStyle w:val="Nadpis2"/>
      </w:pPr>
      <w:bookmarkStart w:id="47" w:name="_Toc94722479"/>
      <w:r>
        <w:lastRenderedPageBreak/>
        <w:t>Třídy a funkce</w:t>
      </w:r>
      <w:bookmarkEnd w:id="47"/>
    </w:p>
    <w:p w:rsidR="00024E5A" w:rsidRDefault="001112EC" w:rsidP="00D279E9">
      <w:pPr>
        <w:pStyle w:val="Nadpis3"/>
      </w:pPr>
      <w:bookmarkStart w:id="48" w:name="_Toc94722480"/>
      <w:r>
        <w:t>Třídy</w:t>
      </w:r>
      <w:bookmarkEnd w:id="48"/>
    </w:p>
    <w:p w:rsidR="00965E0C" w:rsidRPr="0069550C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D279E9">
      <w:pPr>
        <w:pStyle w:val="Odstavecseseznamem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 xml:space="preserve">vání lodí Tie a Xwing. Jsou si v mnoha ohledech podobné, </w:t>
      </w:r>
      <w:r w:rsidR="00111A2D">
        <w:t xml:space="preserve">ale </w:t>
      </w:r>
      <w:r w:rsidR="008E72AC">
        <w:t>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D279E9">
      <w:pPr>
        <w:pStyle w:val="Odstavecseseznamem"/>
      </w:pPr>
    </w:p>
    <w:p w:rsidR="00024E5A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D279E9">
      <w:pPr>
        <w:pStyle w:val="Odstavecseseznamem"/>
      </w:pPr>
      <w:r>
        <w:t xml:space="preserve">Tato třída má na starost animaci exploze, která se aktivuje, pokud životy jedné z lodí dosáhnou hodnoty 0. V tomto případě bude třída dědit z třídy jménem </w:t>
      </w:r>
      <w:proofErr w:type="spellStart"/>
      <w:r>
        <w:t>sprites</w:t>
      </w:r>
      <w:proofErr w:type="spellEnd"/>
      <w:r>
        <w:t xml:space="preserve"> která je součástí knihovny pygame. 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024E5A" w:rsidRPr="00024E5A" w:rsidRDefault="00731B69" w:rsidP="002E5885">
      <w:pPr>
        <w:pStyle w:val="Odstavecseseznamem"/>
      </w:pPr>
      <w:r>
        <w:t xml:space="preserve">V inicializační funkci musíme do parametrů uvést hodnoty x a y. Jaké tyto hodnoty </w:t>
      </w:r>
      <w:proofErr w:type="gramStart"/>
      <w:r>
        <w:t>budou</w:t>
      </w:r>
      <w:proofErr w:type="gramEnd"/>
      <w:r>
        <w:t xml:space="preserve"> se </w:t>
      </w:r>
      <w:proofErr w:type="gramStart"/>
      <w:r>
        <w:t>vyhodnotí</w:t>
      </w:r>
      <w:proofErr w:type="gramEnd"/>
      <w:r>
        <w:t xml:space="preserve"> podle toho, který hráč má 0 životů. Souřadnice tohoto hráče se předají třídě při jejím vytvoření. Samotná animace funguje tak, že načte seznam obrázků, které pomocí for cyklu přehraje. </w:t>
      </w:r>
    </w:p>
    <w:p w:rsidR="00024E5A" w:rsidRDefault="00024E5A" w:rsidP="00D279E9">
      <w:pPr>
        <w:pStyle w:val="Nadpis3"/>
      </w:pPr>
      <w:bookmarkStart w:id="49" w:name="_Toc94722481"/>
      <w:r>
        <w:t>Funkce</w:t>
      </w:r>
      <w:bookmarkEnd w:id="49"/>
    </w:p>
    <w:p w:rsidR="00024E5A" w:rsidRDefault="00731B6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D279E9">
      <w:pPr>
        <w:pStyle w:val="Odstavecseseznamem"/>
      </w:pPr>
      <w:r>
        <w:t xml:space="preserve">Tato funkce, jak už její název napovídá, po </w:t>
      </w:r>
      <w:proofErr w:type="gramStart"/>
      <w:r>
        <w:t>ukončeni</w:t>
      </w:r>
      <w:proofErr w:type="gramEnd"/>
      <w:r>
        <w:t xml:space="preserve"> hry resetuje všechny proměnné, jako např. životy lodí</w:t>
      </w:r>
      <w:r w:rsidR="002C30B9">
        <w:t>,</w:t>
      </w:r>
      <w:r>
        <w:t xml:space="preserve"> tím, že zavolá init funkce tříd Tie a Xwing.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D279E9">
      <w:pPr>
        <w:pStyle w:val="Odstavecseseznamem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D279E9">
      <w:pPr>
        <w:pStyle w:val="Titulek"/>
        <w:keepNext/>
        <w:ind w:firstLine="708"/>
      </w:pPr>
      <w:bookmarkStart w:id="50" w:name="_Toc94722306"/>
      <w:r>
        <w:lastRenderedPageBreak/>
        <w:t xml:space="preserve">Obrázek </w:t>
      </w:r>
      <w:fldSimple w:instr=" SEQ Obrázek \* ARABIC ">
        <w:r w:rsidR="00C639FE">
          <w:rPr>
            <w:noProof/>
          </w:rPr>
          <w:t>18</w:t>
        </w:r>
      </w:fldSimple>
      <w:r>
        <w:t>: Výherní obrazovka</w:t>
      </w:r>
      <w:bookmarkEnd w:id="50"/>
    </w:p>
    <w:p w:rsidR="004C08B4" w:rsidRDefault="004C08B4" w:rsidP="00D279E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D279E9">
      <w:pPr>
        <w:ind w:firstLine="708"/>
      </w:pPr>
      <w:r>
        <w:t>Zdroj: Vlastní zpracování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G</w:t>
      </w:r>
      <w:r w:rsidR="001112EC" w:rsidRPr="004C08B4">
        <w:rPr>
          <w:b/>
        </w:rPr>
        <w:t>ame</w:t>
      </w:r>
    </w:p>
    <w:p w:rsidR="00306023" w:rsidRDefault="006F490C" w:rsidP="00D279E9">
      <w:pPr>
        <w:pStyle w:val="Odstavecseseznamem"/>
      </w:pPr>
      <w:r>
        <w:t>Tato funkce zpracovává chod celé hry</w:t>
      </w:r>
      <w:r w:rsidR="002F3025">
        <w:t xml:space="preserve"> v</w:t>
      </w:r>
      <w:r w:rsidR="002C30B9">
        <w:t xml:space="preserve"> </w:t>
      </w:r>
      <w:r w:rsidR="00306023">
        <w:t>jednom While cyklu.</w:t>
      </w:r>
      <w:r>
        <w:t xml:space="preserve"> </w:t>
      </w:r>
    </w:p>
    <w:p w:rsidR="00306023" w:rsidRPr="00306023" w:rsidRDefault="00306023" w:rsidP="00D279E9">
      <w:pPr>
        <w:shd w:val="clear" w:color="auto" w:fill="1E1E1E"/>
        <w:spacing w:before="0" w:line="390" w:lineRule="atLeast"/>
        <w:ind w:left="708" w:firstLine="12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2C30B9" w:rsidP="00D279E9">
      <w:pPr>
        <w:pStyle w:val="Odstavecseseznamem"/>
      </w:pPr>
      <w:r>
        <w:t>P</w:t>
      </w:r>
      <w:r w:rsidR="00306023">
        <w:t xml:space="preserve">roměnná run může nabývat hodnot True nebo False. Volá funkce a ovládá vstupy z klávesnice. </w:t>
      </w:r>
    </w:p>
    <w:p w:rsidR="006F490C" w:rsidRDefault="006F490C" w:rsidP="00D279E9">
      <w:pPr>
        <w:pStyle w:val="Odstavecseseznamem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2F3025" w:rsidRDefault="002F3025" w:rsidP="00D279E9">
      <w:pPr>
        <w:pStyle w:val="Odstavecseseznamem"/>
      </w:pPr>
      <w:r>
        <w:t xml:space="preserve">Na konci této </w:t>
      </w:r>
      <w:r w:rsidR="002C30B9">
        <w:t xml:space="preserve">funkce je metoda </w:t>
      </w:r>
      <w:proofErr w:type="gramStart"/>
      <w:r w:rsidR="002C30B9">
        <w:t>display</w:t>
      </w:r>
      <w:proofErr w:type="gramEnd"/>
      <w:r w:rsidR="002C30B9">
        <w:t>.</w:t>
      </w:r>
      <w:proofErr w:type="gramStart"/>
      <w:r w:rsidR="002C30B9">
        <w:t>update</w:t>
      </w:r>
      <w:proofErr w:type="gramEnd"/>
      <w:r w:rsidR="002C30B9">
        <w:t>. T</w:t>
      </w:r>
      <w:r>
        <w:t>a 60x za sekundu obnoví display a aplikuje změny uživatele. Pokud uživatel pohne lodí, metoda update ihned zaregistruje, že se loď pohnula, a přemístí obrázek na jiné místo</w:t>
      </w:r>
      <w:r w:rsidR="002C30B9">
        <w:t>,</w:t>
      </w:r>
      <w:r>
        <w:t xml:space="preserve"> odpovídající jeho x a y.</w:t>
      </w:r>
      <w:r w:rsidR="002C30B9">
        <w:t xml:space="preserve">  Za update metodou už následuje jen pygame.quit.  T</w:t>
      </w:r>
      <w:r w:rsidR="00306023">
        <w:t xml:space="preserve">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D279E9"/>
    <w:p w:rsidR="001112EC" w:rsidRDefault="00B678BE" w:rsidP="00D279E9">
      <w:pPr>
        <w:pStyle w:val="Nadpis2"/>
      </w:pPr>
      <w:bookmarkStart w:id="51" w:name="_Toc94722482"/>
      <w:r>
        <w:lastRenderedPageBreak/>
        <w:t>Menu</w:t>
      </w:r>
      <w:bookmarkEnd w:id="51"/>
    </w:p>
    <w:p w:rsidR="00B678BE" w:rsidRDefault="002D1876" w:rsidP="00D279E9">
      <w:r>
        <w:t xml:space="preserve">Okno pro menu vytvoříme stejným způsobem jako herní okno. Pygame má tu vlastnost, že nám dovoluje plynule přecházet z jednoho okna do druhého. Tento princip nám umožňuje vytvořit větvící </w:t>
      </w:r>
      <w:r w:rsidR="002C30B9">
        <w:t>se menu.  Každý blok menu bude</w:t>
      </w:r>
      <w:r>
        <w:t xml:space="preserve"> mít svůj vlastní While cyklus</w:t>
      </w:r>
      <w:r w:rsidR="002C30B9">
        <w:t>,</w:t>
      </w:r>
      <w:r>
        <w:t xml:space="preserve"> při výběru nového bloku se ten předchozí ukonči a otevře se blok nový. Zde je jednoduchý diagram</w:t>
      </w:r>
      <w:r w:rsidR="002C30B9">
        <w:t>, demonstrující větvení menu:</w:t>
      </w:r>
    </w:p>
    <w:p w:rsidR="00B678BE" w:rsidRDefault="00B678BE" w:rsidP="00D279E9">
      <w:pPr>
        <w:pStyle w:val="Titulek"/>
        <w:keepNext/>
      </w:pPr>
      <w:bookmarkStart w:id="52" w:name="_Toc94722307"/>
      <w:r>
        <w:t xml:space="preserve">Obrázek </w:t>
      </w:r>
      <w:fldSimple w:instr=" SEQ Obrázek \* ARABIC ">
        <w:r w:rsidR="00C639FE">
          <w:rPr>
            <w:noProof/>
          </w:rPr>
          <w:t>19</w:t>
        </w:r>
      </w:fldSimple>
      <w:r>
        <w:t>: blokový diagram menu</w:t>
      </w:r>
      <w:bookmarkEnd w:id="52"/>
    </w:p>
    <w:p w:rsidR="002D1876" w:rsidRDefault="00FB1456" w:rsidP="00D279E9">
      <w:r>
        <w:rPr>
          <w:noProof/>
          <w:lang w:eastAsia="ja-JP"/>
        </w:rPr>
        <w:pict>
          <v:shape id="_x0000_i1134" type="#_x0000_t75" style="width:366.6pt;height:298.8pt">
            <v:imagedata r:id="rId33" o:title="Untitled Diagram"/>
          </v:shape>
        </w:pict>
      </w:r>
    </w:p>
    <w:p w:rsidR="00B678BE" w:rsidRPr="00731B69" w:rsidRDefault="00B678BE" w:rsidP="00D279E9">
      <w:r>
        <w:t>Zdroj: Vlastní zpracování</w:t>
      </w:r>
    </w:p>
    <w:p w:rsidR="00B678BE" w:rsidRDefault="00B678BE" w:rsidP="00D279E9"/>
    <w:p w:rsidR="00E77781" w:rsidRPr="002D1876" w:rsidRDefault="00E77781" w:rsidP="00D279E9"/>
    <w:p w:rsidR="001112EC" w:rsidRDefault="00A7473A" w:rsidP="00D279E9">
      <w:pPr>
        <w:pStyle w:val="Nadpis3"/>
      </w:pPr>
      <w:bookmarkStart w:id="53" w:name="_Toc94722483"/>
      <w:r>
        <w:t>F</w:t>
      </w:r>
      <w:r w:rsidR="001112EC">
        <w:t>unkce</w:t>
      </w:r>
      <w:bookmarkEnd w:id="53"/>
      <w:r w:rsidR="001112EC">
        <w:t xml:space="preserve"> </w:t>
      </w:r>
    </w:p>
    <w:p w:rsidR="001112EC" w:rsidRDefault="00E77781" w:rsidP="00D279E9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I</w:t>
      </w:r>
      <w:r w:rsidR="001112EC" w:rsidRPr="0069550C">
        <w:rPr>
          <w:b/>
        </w:rPr>
        <w:t>ndicator</w:t>
      </w:r>
    </w:p>
    <w:p w:rsidR="00E77781" w:rsidRDefault="00E77781" w:rsidP="00D279E9">
      <w:pPr>
        <w:pStyle w:val="Odstavecseseznamem"/>
      </w:pPr>
      <w:r>
        <w:t xml:space="preserve">Tato </w:t>
      </w:r>
      <w:r w:rsidR="00B678BE">
        <w:t>funkce</w:t>
      </w:r>
      <w:r>
        <w:t xml:space="preserve"> </w:t>
      </w:r>
      <w:r w:rsidR="004F2A2F">
        <w:t>načte</w:t>
      </w:r>
      <w:r w:rsidR="002C30B9">
        <w:t xml:space="preserve"> parametry o textu, </w:t>
      </w:r>
      <w:r>
        <w:t xml:space="preserve">výšce </w:t>
      </w:r>
      <w:r w:rsidR="004F2A2F">
        <w:t xml:space="preserve">a pořadníku. </w:t>
      </w:r>
      <w:r w:rsidR="002C30B9">
        <w:t>V samotné funkci jsou definovány</w:t>
      </w:r>
      <w:r w:rsidR="004F2A2F">
        <w:t xml:space="preserve"> X souřadnice, ve kterých se indikátor při změně hodnoty pořadníku bude měnit.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lastRenderedPageBreak/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297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397</w:t>
      </w:r>
    </w:p>
    <w:p w:rsidR="004F2A2F" w:rsidRPr="00B678BE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Default="002C30B9" w:rsidP="00D279E9">
      <w:pPr>
        <w:pStyle w:val="Odstavecseseznamem"/>
      </w:pPr>
      <w:r>
        <w:t>P</w:t>
      </w:r>
      <w:r w:rsidR="004F2A2F">
        <w:t xml:space="preserve">okud je </w:t>
      </w:r>
      <w:r w:rsidR="00B678BE">
        <w:t>pořadník</w:t>
      </w:r>
      <w:r w:rsidR="004F2A2F">
        <w:t xml:space="preserve"> </w:t>
      </w:r>
      <w:r w:rsidR="004F2A2F" w:rsidRPr="004F2A2F">
        <w:rPr>
          <w:i/>
        </w:rPr>
        <w:t>a</w:t>
      </w:r>
      <w:r w:rsidR="00B678BE">
        <w:rPr>
          <w:i/>
        </w:rPr>
        <w:t>,</w:t>
      </w:r>
      <w:r w:rsidR="004F2A2F">
        <w:rPr>
          <w:i/>
        </w:rPr>
        <w:t xml:space="preserve"> </w:t>
      </w:r>
      <w:r w:rsidR="004F2A2F">
        <w:t xml:space="preserve">výška indikátoru = </w:t>
      </w:r>
      <w:r w:rsidR="004F2A2F" w:rsidRPr="004F2A2F">
        <w:rPr>
          <w:i/>
        </w:rPr>
        <w:t>a_výška</w:t>
      </w:r>
      <w:r>
        <w:rPr>
          <w:i/>
        </w:rPr>
        <w:t>,</w:t>
      </w:r>
      <w:r w:rsidR="004F2A2F">
        <w:rPr>
          <w:i/>
        </w:rPr>
        <w:t xml:space="preserve"> </w:t>
      </w:r>
    </w:p>
    <w:p w:rsidR="004F2A2F" w:rsidRDefault="004F2A2F" w:rsidP="00D279E9">
      <w:pPr>
        <w:pStyle w:val="Odstavecseseznamem"/>
      </w:pPr>
      <w:r>
        <w:t>pokud</w:t>
      </w:r>
      <w:r w:rsidRPr="004F2A2F">
        <w:t xml:space="preserve"> </w:t>
      </w:r>
      <w:r>
        <w:t xml:space="preserve">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 xml:space="preserve">, </w:t>
      </w:r>
      <w:r>
        <w:t xml:space="preserve"> </w:t>
      </w:r>
      <w:r w:rsidR="00B678BE">
        <w:t>text</w:t>
      </w:r>
      <w:r>
        <w:t xml:space="preserve">= </w:t>
      </w:r>
      <w:r w:rsidRPr="004F2A2F">
        <w:rPr>
          <w:i/>
        </w:rPr>
        <w:t>a_</w:t>
      </w:r>
      <w:r w:rsidR="00B678BE">
        <w:rPr>
          <w:i/>
        </w:rPr>
        <w:t>text</w:t>
      </w:r>
      <w:r>
        <w:rPr>
          <w:i/>
        </w:rPr>
        <w:t xml:space="preserve"> </w:t>
      </w:r>
      <w:r w:rsidR="002C30B9">
        <w:rPr>
          <w:i/>
        </w:rPr>
        <w:t>.</w:t>
      </w:r>
    </w:p>
    <w:p w:rsidR="005B79D7" w:rsidRDefault="00B678BE" w:rsidP="00D279E9">
      <w:pPr>
        <w:pStyle w:val="Odstavecseseznamem"/>
      </w:pPr>
      <w:r>
        <w:t xml:space="preserve">Tímto způsobem se indikátor mění. Funkce je napsána tak, aby pouze změnou jejích parametrů mohla pracovat pro všechny úrovně menu. </w:t>
      </w: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  <w:bookmarkStart w:id="54" w:name="_Toc94722308"/>
      <w:r>
        <w:t xml:space="preserve">Obrázek </w:t>
      </w:r>
      <w:fldSimple w:instr=" SEQ Obrázek \* ARABIC ">
        <w:r w:rsidR="00C639FE">
          <w:rPr>
            <w:noProof/>
          </w:rPr>
          <w:t>20</w:t>
        </w:r>
      </w:fldSimple>
      <w:r>
        <w:t>: Indikátor v menu</w:t>
      </w:r>
      <w:bookmarkEnd w:id="54"/>
    </w:p>
    <w:p w:rsidR="005B79D7" w:rsidRDefault="00FB1456" w:rsidP="00D279E9">
      <w:pPr>
        <w:pStyle w:val="Odstavecseseznamem"/>
      </w:pPr>
      <w:r>
        <w:pict>
          <v:shape id="_x0000_i1135" type="#_x0000_t75" style="width:241.2pt;height:88.8pt">
            <v:imagedata r:id="rId34" o:title="indicator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4F2A2F" w:rsidRDefault="005B79D7" w:rsidP="00D279E9"/>
    <w:p w:rsidR="00B678BE" w:rsidRDefault="002C30B9" w:rsidP="00D279E9">
      <w:pPr>
        <w:pStyle w:val="Odstavecseseznamem"/>
        <w:numPr>
          <w:ilvl w:val="0"/>
          <w:numId w:val="7"/>
        </w:numPr>
        <w:rPr>
          <w:b/>
        </w:rPr>
      </w:pPr>
      <w:r>
        <w:rPr>
          <w:b/>
        </w:rPr>
        <w:t>O</w:t>
      </w:r>
      <w:r w:rsidR="00B678BE" w:rsidRPr="0069550C">
        <w:rPr>
          <w:b/>
        </w:rPr>
        <w:t>ptions_submenu</w:t>
      </w:r>
    </w:p>
    <w:p w:rsidR="00B678BE" w:rsidRDefault="00E57833" w:rsidP="00D279E9">
      <w:pPr>
        <w:pStyle w:val="Odstavecseseznamem"/>
      </w:pPr>
      <w:r>
        <w:t xml:space="preserve">Tato funkce je rozcestníkem. </w:t>
      </w:r>
      <w:proofErr w:type="gramStart"/>
      <w:r>
        <w:t>Z</w:t>
      </w:r>
      <w:r w:rsidR="005B79D7">
        <w:t>volíme</w:t>
      </w:r>
      <w:proofErr w:type="gramEnd"/>
      <w:r w:rsidR="005B79D7">
        <w:t xml:space="preserve"> </w:t>
      </w:r>
      <w:r>
        <w:t xml:space="preserve">možnost </w:t>
      </w:r>
      <w:proofErr w:type="gramStart"/>
      <w:r>
        <w:t>empire</w:t>
      </w:r>
      <w:proofErr w:type="gramEnd"/>
      <w:r>
        <w:t xml:space="preserve"> nebo </w:t>
      </w:r>
      <w:r w:rsidR="00B678BE">
        <w:t>rebellion a podle toho se spustí funkce choose_ship.</w:t>
      </w:r>
      <w:r>
        <w:t xml:space="preserve"> Dále je tu možnost back, která</w:t>
      </w:r>
      <w:r w:rsidR="005B79D7">
        <w:t xml:space="preserve"> program vrátí do hlavního menu. </w:t>
      </w:r>
    </w:p>
    <w:p w:rsidR="005B79D7" w:rsidRDefault="005B79D7" w:rsidP="00D279E9">
      <w:pPr>
        <w:pStyle w:val="Titulek"/>
        <w:keepNext/>
        <w:ind w:firstLine="708"/>
      </w:pPr>
      <w:bookmarkStart w:id="55" w:name="_Toc94722309"/>
      <w:r>
        <w:lastRenderedPageBreak/>
        <w:t xml:space="preserve">Obrázek </w:t>
      </w:r>
      <w:fldSimple w:instr=" SEQ Obrázek \* ARABIC ">
        <w:r w:rsidR="00C639FE">
          <w:rPr>
            <w:noProof/>
          </w:rPr>
          <w:t>21</w:t>
        </w:r>
      </w:fldSimple>
      <w:r>
        <w:t>: Options</w:t>
      </w:r>
      <w:bookmarkEnd w:id="55"/>
    </w:p>
    <w:p w:rsidR="00B678BE" w:rsidRDefault="00FB1456" w:rsidP="00D279E9">
      <w:pPr>
        <w:pStyle w:val="Odstavecseseznamem"/>
      </w:pPr>
      <w:r>
        <w:pict>
          <v:shape id="_x0000_i1136" type="#_x0000_t75" style="width:292.2pt;height:159.6pt">
            <v:imagedata r:id="rId35" o:title="opitons submenu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B678BE" w:rsidRDefault="005B79D7" w:rsidP="00D279E9">
      <w:pPr>
        <w:pStyle w:val="Odstavecseseznamem"/>
      </w:pPr>
    </w:p>
    <w:p w:rsidR="00B678BE" w:rsidRDefault="00B678BE" w:rsidP="00D279E9">
      <w:pPr>
        <w:pStyle w:val="Odstavecseseznamem"/>
        <w:numPr>
          <w:ilvl w:val="0"/>
          <w:numId w:val="7"/>
        </w:numPr>
        <w:rPr>
          <w:b/>
        </w:rPr>
      </w:pPr>
      <w:r w:rsidRPr="00B678BE">
        <w:rPr>
          <w:b/>
        </w:rPr>
        <w:t>choose_ship</w:t>
      </w:r>
    </w:p>
    <w:p w:rsidR="00B678BE" w:rsidRDefault="005B79D7" w:rsidP="00D279E9">
      <w:pPr>
        <w:pStyle w:val="Odstavecseseznamem"/>
      </w:pPr>
      <w:r>
        <w:t>Po zvolení empire/rebellion v options menu se v obou případech spustí tato funkce.  Mění se pouze její vzhled a hodnoty</w:t>
      </w:r>
      <w:r w:rsidR="00E57833">
        <w:t>,</w:t>
      </w:r>
      <w:r>
        <w:t xml:space="preserve"> které vrací. V případě </w:t>
      </w:r>
      <w:r w:rsidR="00E57833">
        <w:t xml:space="preserve">volby </w:t>
      </w:r>
      <w:r>
        <w:t>rebellion</w:t>
      </w:r>
      <w:r w:rsidR="00E57833">
        <w:t>,</w:t>
      </w:r>
      <w:r>
        <w:t xml:space="preserve"> vypadá takto: </w:t>
      </w:r>
    </w:p>
    <w:p w:rsidR="005B79D7" w:rsidRDefault="005B79D7" w:rsidP="00D279E9">
      <w:pPr>
        <w:pStyle w:val="Titulek"/>
        <w:keepNext/>
        <w:ind w:firstLine="708"/>
      </w:pPr>
      <w:bookmarkStart w:id="56" w:name="_Toc94722310"/>
      <w:r>
        <w:t xml:space="preserve">Obrázek </w:t>
      </w:r>
      <w:fldSimple w:instr=" SEQ Obrázek \* ARABIC ">
        <w:r w:rsidR="00C639FE">
          <w:rPr>
            <w:noProof/>
          </w:rPr>
          <w:t>22</w:t>
        </w:r>
      </w:fldSimple>
      <w:r>
        <w:t>: Rebellion výběr lodí</w:t>
      </w:r>
      <w:bookmarkEnd w:id="56"/>
    </w:p>
    <w:p w:rsidR="005B79D7" w:rsidRDefault="00FB1456" w:rsidP="00D279E9">
      <w:pPr>
        <w:pStyle w:val="Odstavecseseznamem"/>
      </w:pPr>
      <w:r>
        <w:pict>
          <v:shape id="_x0000_i1137" type="#_x0000_t75" style="width:279pt;height:153.6pt">
            <v:imagedata r:id="rId36" o:title="empire choose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lastRenderedPageBreak/>
        <w:t xml:space="preserve">V případě </w:t>
      </w:r>
      <w:proofErr w:type="gramStart"/>
      <w:r>
        <w:t>empire vypadá</w:t>
      </w:r>
      <w:proofErr w:type="gramEnd"/>
      <w:r>
        <w:t xml:space="preserve"> takto: </w:t>
      </w:r>
    </w:p>
    <w:p w:rsidR="00104E39" w:rsidRDefault="00104E39" w:rsidP="00D279E9">
      <w:pPr>
        <w:pStyle w:val="Titulek"/>
        <w:keepNext/>
        <w:ind w:firstLine="708"/>
      </w:pPr>
      <w:bookmarkStart w:id="57" w:name="_Toc94722311"/>
      <w:r>
        <w:t xml:space="preserve">Obrázek </w:t>
      </w:r>
      <w:fldSimple w:instr=" SEQ Obrázek \* ARABIC ">
        <w:r w:rsidR="00C639FE">
          <w:rPr>
            <w:noProof/>
          </w:rPr>
          <w:t>23</w:t>
        </w:r>
      </w:fldSimple>
      <w:r>
        <w:t>: Empire výběr lodí</w:t>
      </w:r>
      <w:bookmarkEnd w:id="57"/>
    </w:p>
    <w:p w:rsidR="00104E39" w:rsidRDefault="00FB1456" w:rsidP="00D279E9">
      <w:pPr>
        <w:pStyle w:val="Odstavecseseznamem"/>
      </w:pPr>
      <w:r>
        <w:pict>
          <v:shape id="_x0000_i1138" type="#_x0000_t75" style="width:312pt;height:174pt">
            <v:imagedata r:id="rId37" o:title="empire choose ship"/>
          </v:shape>
        </w:pict>
      </w:r>
    </w:p>
    <w:p w:rsidR="00104E39" w:rsidRPr="00731B69" w:rsidRDefault="00104E39" w:rsidP="00D279E9">
      <w:pPr>
        <w:ind w:firstLine="708"/>
      </w:pPr>
      <w:r>
        <w:t>Zdroj: Vlastní zpracování</w:t>
      </w:r>
    </w:p>
    <w:p w:rsidR="005B79D7" w:rsidRDefault="005B79D7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t>Pohybem šipek se přemisťuje ukazatel nad loděmi. Pokud je ukazatel nad lodí a zároveň uživatel zmáčkne mezerník, tato loď bude na další hru zvolena a automaticky se p</w:t>
      </w:r>
      <w:r w:rsidR="00E57833">
        <w:t>rogram vrátí do options menu. Jde zvolit</w:t>
      </w:r>
      <w:r>
        <w:t xml:space="preserve"> i červený otazník (random). V tomto případě funkce pomocí knihovny random vybere loď náhodně. </w:t>
      </w:r>
    </w:p>
    <w:p w:rsidR="005B79D7" w:rsidRPr="005B79D7" w:rsidRDefault="005B79D7" w:rsidP="00D279E9">
      <w:pPr>
        <w:pStyle w:val="Odstavecseseznamem"/>
      </w:pPr>
    </w:p>
    <w:p w:rsidR="001112EC" w:rsidRDefault="00104E39" w:rsidP="00D279E9">
      <w:pPr>
        <w:pStyle w:val="Odstavecseseznamem"/>
        <w:numPr>
          <w:ilvl w:val="0"/>
          <w:numId w:val="7"/>
        </w:numPr>
        <w:rPr>
          <w:b/>
        </w:rPr>
      </w:pPr>
      <w:r w:rsidRPr="00104E39">
        <w:rPr>
          <w:b/>
        </w:rPr>
        <w:t>M</w:t>
      </w:r>
      <w:r w:rsidR="001112EC" w:rsidRPr="00104E39">
        <w:rPr>
          <w:b/>
        </w:rPr>
        <w:t>enu</w:t>
      </w:r>
    </w:p>
    <w:p w:rsidR="00104E39" w:rsidRDefault="00104E39" w:rsidP="00D279E9">
      <w:pPr>
        <w:pStyle w:val="Odstavecseseznamem"/>
      </w:pPr>
      <w:r w:rsidRPr="00104E39">
        <w:t xml:space="preserve">Hlavní menu </w:t>
      </w:r>
      <w:r>
        <w:t>je zapsáno ve funkci</w:t>
      </w:r>
      <w:r w:rsidR="00E57833">
        <w:t>,</w:t>
      </w:r>
      <w:r>
        <w:t xml:space="preserve"> která v sobě spojuje všechny ostatní menu a také samotnou hru. </w:t>
      </w:r>
    </w:p>
    <w:p w:rsidR="00A7473A" w:rsidRDefault="00A7473A" w:rsidP="00D279E9"/>
    <w:p w:rsidR="00A7473A" w:rsidRDefault="00A7473A" w:rsidP="00D279E9">
      <w:pPr>
        <w:pStyle w:val="Nadpis1"/>
      </w:pPr>
      <w:bookmarkStart w:id="58" w:name="_Toc94722484"/>
      <w:r>
        <w:lastRenderedPageBreak/>
        <w:t>Uživatelská dokumentace</w:t>
      </w:r>
      <w:bookmarkEnd w:id="58"/>
    </w:p>
    <w:p w:rsidR="00391D22" w:rsidRDefault="00E57833" w:rsidP="00391D22">
      <w:pPr>
        <w:pStyle w:val="Nadpis2"/>
      </w:pPr>
      <w:bookmarkStart w:id="59" w:name="_Toc94722485"/>
      <w:r>
        <w:t>První s</w:t>
      </w:r>
      <w:r w:rsidR="00391D22">
        <w:t>puštění</w:t>
      </w:r>
      <w:bookmarkEnd w:id="59"/>
    </w:p>
    <w:p w:rsidR="00391D22" w:rsidRDefault="00B06F4F" w:rsidP="00391D22">
      <w:r>
        <w:t>Hru lze stáhnout jako archiv, po jeho</w:t>
      </w:r>
      <w:r w:rsidR="00E57833">
        <w:t>ž</w:t>
      </w:r>
      <w:r>
        <w:t xml:space="preserve"> rozbalení je možné hru ihned spustit. Spustitelný soubor se jmenuje Dlouhodobka.exe a nachází se v hlavní složce. Po otevření hry se spustí Menu. </w:t>
      </w:r>
    </w:p>
    <w:p w:rsidR="00B06F4F" w:rsidRDefault="00B06F4F" w:rsidP="00B06F4F">
      <w:pPr>
        <w:pStyle w:val="Titulek"/>
        <w:keepNext/>
      </w:pPr>
      <w:bookmarkStart w:id="60" w:name="_Toc94722312"/>
      <w:r>
        <w:t xml:space="preserve">Obrázek </w:t>
      </w:r>
      <w:fldSimple w:instr=" SEQ Obrázek \* ARABIC ">
        <w:r w:rsidR="00C639FE">
          <w:rPr>
            <w:noProof/>
          </w:rPr>
          <w:t>24</w:t>
        </w:r>
      </w:fldSimple>
      <w:r>
        <w:t>: Hlavní menu</w:t>
      </w:r>
      <w:bookmarkEnd w:id="60"/>
    </w:p>
    <w:p w:rsidR="00B06F4F" w:rsidRDefault="00FB1456" w:rsidP="00B06F4F">
      <w:pPr>
        <w:keepNext/>
      </w:pPr>
      <w:r>
        <w:rPr>
          <w:noProof/>
          <w:lang w:eastAsia="ja-JP"/>
        </w:rPr>
        <w:pict>
          <v:shape id="_x0000_i1139" type="#_x0000_t75" style="width:405pt;height:222.6pt">
            <v:imagedata r:id="rId38" o:title="menu"/>
          </v:shape>
        </w:pict>
      </w:r>
    </w:p>
    <w:p w:rsidR="00B06F4F" w:rsidRPr="00731B69" w:rsidRDefault="00B06F4F" w:rsidP="00B06F4F">
      <w:r>
        <w:t>Zdroj: Vlastní zpracování</w:t>
      </w:r>
    </w:p>
    <w:p w:rsidR="00B06F4F" w:rsidRDefault="00B06F4F" w:rsidP="00391D22"/>
    <w:p w:rsidR="00B06F4F" w:rsidRDefault="00B06F4F" w:rsidP="00B06F4F">
      <w:pPr>
        <w:pStyle w:val="Nadpis2"/>
      </w:pPr>
      <w:bookmarkStart w:id="61" w:name="_Toc94722486"/>
      <w:r>
        <w:t>Hlavní menu</w:t>
      </w:r>
      <w:bookmarkEnd w:id="61"/>
      <w:r>
        <w:t xml:space="preserve"> </w:t>
      </w:r>
    </w:p>
    <w:p w:rsidR="00C96471" w:rsidRDefault="00AD6580" w:rsidP="00B06F4F">
      <w:r>
        <w:t>Hlavní menu se větví na čtyři části. Pohybovat se mezi nimi lze pomocí šipek nahoru a dolů, potvrdit volbu pak lze pomocí mezerníku. První možný výběr „Play“ spust</w:t>
      </w:r>
      <w:r w:rsidR="00C96471">
        <w:t>í samotnou hru. Druhá možnost „options“ otevře další menu</w:t>
      </w:r>
      <w:r w:rsidR="00E57833">
        <w:t>,</w:t>
      </w:r>
      <w:r w:rsidR="00C96471">
        <w:t xml:space="preserve"> ve kterém si hráči mohou z</w:t>
      </w:r>
      <w:r w:rsidR="00E57833">
        <w:t>volit svou loď. Třetí možnost</w:t>
      </w:r>
      <w:r w:rsidR="00C96471">
        <w:t xml:space="preserve"> „co</w:t>
      </w:r>
      <w:r w:rsidR="00E57833">
        <w:t xml:space="preserve">ntrols“ </w:t>
      </w:r>
      <w:r w:rsidR="00C96471">
        <w:t xml:space="preserve"> otevře další okno s ovládáním hry. </w:t>
      </w:r>
    </w:p>
    <w:p w:rsidR="00C96471" w:rsidRDefault="00C96471" w:rsidP="00C96471">
      <w:pPr>
        <w:pStyle w:val="Titulek"/>
        <w:keepNext/>
      </w:pPr>
      <w:bookmarkStart w:id="62" w:name="_Toc94722313"/>
      <w:r>
        <w:lastRenderedPageBreak/>
        <w:t xml:space="preserve">Obrázek </w:t>
      </w:r>
      <w:fldSimple w:instr=" SEQ Obrázek \* ARABIC ">
        <w:r w:rsidR="00C639FE">
          <w:rPr>
            <w:noProof/>
          </w:rPr>
          <w:t>25</w:t>
        </w:r>
      </w:fldSimple>
      <w:r>
        <w:t>: Controls</w:t>
      </w:r>
      <w:bookmarkEnd w:id="62"/>
    </w:p>
    <w:p w:rsidR="00C96471" w:rsidRPr="00B06F4F" w:rsidRDefault="00FB1456" w:rsidP="00B06F4F">
      <w:r>
        <w:pict>
          <v:shape id="_x0000_i1140" type="#_x0000_t75" style="width:399.6pt;height:225pt">
            <v:imagedata r:id="rId39" o:title="controls"/>
          </v:shape>
        </w:pict>
      </w:r>
    </w:p>
    <w:p w:rsidR="00C96471" w:rsidRPr="00731B69" w:rsidRDefault="00C96471" w:rsidP="00C96471">
      <w:r>
        <w:t>Zdroj: Vlastní zpracování</w:t>
      </w:r>
    </w:p>
    <w:p w:rsidR="00B06F4F" w:rsidRDefault="00B06F4F" w:rsidP="00B06F4F"/>
    <w:p w:rsidR="00C96471" w:rsidRDefault="00C96471" w:rsidP="00B06F4F">
      <w:r>
        <w:t xml:space="preserve">Poslední možnost „Quit“ program vypne. </w:t>
      </w:r>
    </w:p>
    <w:p w:rsidR="00C96471" w:rsidRDefault="00C96471" w:rsidP="00C96471">
      <w:pPr>
        <w:pStyle w:val="Nadpis2"/>
      </w:pPr>
      <w:bookmarkStart w:id="63" w:name="_Toc94722487"/>
      <w:r>
        <w:t>Options</w:t>
      </w:r>
      <w:bookmarkEnd w:id="63"/>
    </w:p>
    <w:p w:rsidR="00C96471" w:rsidRDefault="00C96471" w:rsidP="00C96471">
      <w:r>
        <w:t>V tomto menu jsou dvě možnosti</w:t>
      </w:r>
      <w:r w:rsidR="00E57833">
        <w:t xml:space="preserve">, kam dále jít - </w:t>
      </w:r>
      <w:r>
        <w:t xml:space="preserve"> „rebellion“, nebo „empire“. Po výběru jedné z možností se otevře menu pro vý</w:t>
      </w:r>
      <w:r w:rsidR="00C639FE">
        <w:t>běr lodě (v rebell</w:t>
      </w:r>
      <w:r w:rsidR="00E57833">
        <w:t>ion budeme volit loď pro hráče jedna</w:t>
      </w:r>
      <w:r w:rsidR="00C421F1">
        <w:t>,</w:t>
      </w:r>
      <w:r w:rsidR="00C639FE">
        <w:t xml:space="preserve"> v </w:t>
      </w:r>
      <w:proofErr w:type="gramStart"/>
      <w:r w:rsidR="00C639FE">
        <w:t>empire</w:t>
      </w:r>
      <w:proofErr w:type="gramEnd"/>
      <w:r w:rsidR="00C639FE">
        <w:t xml:space="preserve"> pro hráče dva). Mezi jednotlivými loděmi se lze pohybovat pomocí šipek doprava a doleva. Pod právě zvolenou lodí se zobrazí tabulka s hodnotami, která nám ukazuje</w:t>
      </w:r>
      <w:r w:rsidR="00C421F1">
        <w:t>,</w:t>
      </w:r>
      <w:r w:rsidR="00C639FE">
        <w:t xml:space="preserve"> jak se lodě budou chovat. Každá loď má totiž jiné vlastnosti. Některé lod</w:t>
      </w:r>
      <w:r w:rsidR="00C421F1">
        <w:t>ě jsou rychlé, ale jejich střely</w:t>
      </w:r>
      <w:r w:rsidR="00C639FE">
        <w:t xml:space="preserve"> nejsou tak silné. Jiné lodě jsou </w:t>
      </w:r>
      <w:r w:rsidR="00C421F1">
        <w:t xml:space="preserve">naopak </w:t>
      </w:r>
      <w:r w:rsidR="00C639FE">
        <w:t xml:space="preserve">velmi pomalé, zato májí více životů.  </w:t>
      </w:r>
    </w:p>
    <w:p w:rsidR="00C639FE" w:rsidRDefault="00C639FE" w:rsidP="00C639FE">
      <w:pPr>
        <w:pStyle w:val="Titulek"/>
        <w:keepNext/>
      </w:pPr>
      <w:bookmarkStart w:id="64" w:name="_Toc94722314"/>
      <w:r>
        <w:lastRenderedPageBreak/>
        <w:t xml:space="preserve">Obrázek </w:t>
      </w:r>
      <w:fldSimple w:instr=" SEQ Obrázek \* ARABIC ">
        <w:r>
          <w:rPr>
            <w:noProof/>
          </w:rPr>
          <w:t>26</w:t>
        </w:r>
      </w:fldSimple>
      <w:r>
        <w:t>: výběr lodí</w:t>
      </w:r>
      <w:bookmarkEnd w:id="64"/>
    </w:p>
    <w:p w:rsidR="00C639FE" w:rsidRPr="00C96471" w:rsidRDefault="00FB1456" w:rsidP="00C96471">
      <w:r>
        <w:pict>
          <v:shape id="_x0000_i1141" type="#_x0000_t75" style="width:424.8pt;height:234.6pt">
            <v:imagedata r:id="rId36" o:title="empire choose"/>
          </v:shape>
        </w:pict>
      </w:r>
    </w:p>
    <w:p w:rsidR="00C639FE" w:rsidRPr="00731B69" w:rsidRDefault="00C639FE" w:rsidP="00C639FE">
      <w:r>
        <w:t>Zdroj: Vlastní zpracování</w:t>
      </w:r>
    </w:p>
    <w:p w:rsidR="00B06F4F" w:rsidRDefault="00B06F4F" w:rsidP="00391D22"/>
    <w:p w:rsidR="00C639FE" w:rsidRDefault="00C639FE" w:rsidP="00C639FE">
      <w:pPr>
        <w:pStyle w:val="Nadpis2"/>
      </w:pPr>
      <w:bookmarkStart w:id="65" w:name="_Toc94722488"/>
      <w:r>
        <w:t>Play</w:t>
      </w:r>
      <w:bookmarkEnd w:id="65"/>
    </w:p>
    <w:p w:rsidR="00CE34B5" w:rsidRDefault="00C421F1" w:rsidP="00607A56">
      <w:r>
        <w:t>Hra je určena pro dva hráče</w:t>
      </w:r>
      <w:r w:rsidR="00C639FE">
        <w:t>.  První hráč ovládající loď nalevo (rebellion)</w:t>
      </w:r>
      <w:r>
        <w:t>,</w:t>
      </w:r>
      <w:r w:rsidR="00C639FE">
        <w:t xml:space="preserve"> používá k jejímu pohybu klávesy WASD a pro výstřel levou klávesu CTRL. Druhý hráč</w:t>
      </w:r>
      <w:r>
        <w:t>,</w:t>
      </w:r>
      <w:r w:rsidR="00C639FE">
        <w:t xml:space="preserve"> </w:t>
      </w:r>
      <w:r w:rsidR="005F6A30">
        <w:t>ovládající loď napravo (empire)</w:t>
      </w:r>
      <w:r>
        <w:t>,</w:t>
      </w:r>
      <w:r w:rsidR="005F6A30">
        <w:t xml:space="preserve"> k pohybu používá šipky a pro výstřel pravý CTRL. Cílem hry je zn</w:t>
      </w:r>
      <w:r>
        <w:t>ičit nepřátelskou loď, čehož lze dosáhnout tím, že protihráčovy</w:t>
      </w:r>
      <w:r w:rsidR="005F6A30">
        <w:t xml:space="preserve"> životy snížím na 0. Pokud se tohle jednomu z hráčů p</w:t>
      </w:r>
      <w:r w:rsidR="008E79DB">
        <w:t>ovede, poražená loď exploduje a </w:t>
      </w:r>
      <w:r w:rsidR="005F6A30">
        <w:t xml:space="preserve">objeví se text oznamující vítěze. Hra se po chvíli vrátí zpět do hlavního menu. </w:t>
      </w:r>
    </w:p>
    <w:p w:rsidR="00CE34B5" w:rsidRDefault="00CE34B5">
      <w:pPr>
        <w:spacing w:before="0" w:line="240" w:lineRule="auto"/>
        <w:jc w:val="left"/>
      </w:pPr>
      <w:r>
        <w:br w:type="page"/>
      </w:r>
    </w:p>
    <w:p w:rsidR="00DC7770" w:rsidRDefault="00CE34B5" w:rsidP="00DC7770">
      <w:pPr>
        <w:pStyle w:val="Nadpis1"/>
        <w:numPr>
          <w:ilvl w:val="0"/>
          <w:numId w:val="0"/>
        </w:numPr>
      </w:pPr>
      <w:bookmarkStart w:id="66" w:name="_Toc94722489"/>
      <w:r>
        <w:lastRenderedPageBreak/>
        <w:t>Závěr</w:t>
      </w:r>
      <w:bookmarkEnd w:id="66"/>
    </w:p>
    <w:p w:rsidR="00DC7770" w:rsidRPr="00DC7770" w:rsidRDefault="00DC7770" w:rsidP="00DC7770">
      <w:r>
        <w:t xml:space="preserve">Použít pygame se ukázalo jako dobrá volba. Modul </w:t>
      </w:r>
      <w:r w:rsidR="00271C76">
        <w:t>poskytl pro programování</w:t>
      </w:r>
      <w:r w:rsidR="00C81DF6">
        <w:t xml:space="preserve"> hry</w:t>
      </w:r>
      <w:r w:rsidR="00271C76">
        <w:t xml:space="preserve"> hodnotné funkce. Mechaniky a logika hry </w:t>
      </w:r>
      <w:proofErr w:type="gramStart"/>
      <w:r w:rsidR="00271C76">
        <w:t>byli</w:t>
      </w:r>
      <w:proofErr w:type="gramEnd"/>
      <w:r w:rsidR="00271C76">
        <w:t xml:space="preserve"> </w:t>
      </w:r>
      <w:proofErr w:type="gramStart"/>
      <w:r w:rsidR="00271C76">
        <w:t>realizovány</w:t>
      </w:r>
      <w:proofErr w:type="gramEnd"/>
      <w:r w:rsidR="00271C76">
        <w:t xml:space="preserve"> v plném rozsahu. </w:t>
      </w:r>
      <w:r w:rsidR="00C81DF6">
        <w:t>Při tvorbě menu se ale pygame příliš neosvědčil. Pygame n</w:t>
      </w:r>
      <w:r w:rsidR="009C3CAB">
        <w:t>ení určen na tvorbu menu do her</w:t>
      </w:r>
      <w:r w:rsidR="00C81DF6">
        <w:t xml:space="preserve">, možná by byl vhodnější jiný modul jako je například Tkinter. </w:t>
      </w:r>
      <w:r w:rsidR="00271C76">
        <w:t xml:space="preserve">Tvorba grafického prostředí ve stylu pixel art se ukázala jako limitující, ovšem to není nutně špatné, protože bylo potřeba řešit problémy textur více kreativně. </w:t>
      </w:r>
    </w:p>
    <w:p w:rsidR="00CE34B5" w:rsidRDefault="002E5885" w:rsidP="002E5885">
      <w:pPr>
        <w:pStyle w:val="Nadpis1"/>
        <w:numPr>
          <w:ilvl w:val="0"/>
          <w:numId w:val="0"/>
        </w:numPr>
      </w:pPr>
      <w:bookmarkStart w:id="67" w:name="_Toc94722490"/>
      <w:r>
        <w:lastRenderedPageBreak/>
        <w:t>Seznam použité literatury</w:t>
      </w:r>
      <w:bookmarkEnd w:id="67"/>
    </w:p>
    <w:p w:rsidR="002E5885" w:rsidRDefault="002E5885" w:rsidP="002E5885">
      <w:r>
        <w:t xml:space="preserve">[1] </w:t>
      </w:r>
      <w:r w:rsidRPr="002E5885">
        <w:t xml:space="preserve">Nauč se python. </w:t>
      </w:r>
      <w:r w:rsidRPr="002E5885">
        <w:rPr>
          <w:i/>
        </w:rPr>
        <w:t>Nauč se python</w:t>
      </w:r>
      <w:r w:rsidRPr="002E5885">
        <w:t xml:space="preserve"> [online]. [cit. 2022-02-02]. </w:t>
      </w:r>
    </w:p>
    <w:p w:rsidR="002E5885" w:rsidRDefault="002E5885" w:rsidP="002E5885">
      <w:r w:rsidRPr="002E5885">
        <w:t xml:space="preserve">Dostupné z: </w:t>
      </w:r>
      <w:hyperlink r:id="rId40" w:history="1">
        <w:r w:rsidRPr="002E5885">
          <w:rPr>
            <w:rStyle w:val="Hypertextovodkaz"/>
          </w:rPr>
          <w:t>https://naucse.python.cz/course/pyladies/</w:t>
        </w:r>
      </w:hyperlink>
    </w:p>
    <w:p w:rsidR="002E5885" w:rsidRDefault="002E5885" w:rsidP="002E5885">
      <w:r>
        <w:t xml:space="preserve">[2] Python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Python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1" w:history="1">
        <w:r w:rsidRPr="002E5885">
          <w:rPr>
            <w:rStyle w:val="Hypertextovodkaz"/>
          </w:rPr>
          <w:t>https://docs.python.org/3.9/tutorial/index.html</w:t>
        </w:r>
      </w:hyperlink>
    </w:p>
    <w:p w:rsidR="002E5885" w:rsidRDefault="002E5885" w:rsidP="002E5885">
      <w:r>
        <w:t xml:space="preserve">[3] </w:t>
      </w:r>
      <w:r w:rsidRPr="002E5885">
        <w:t xml:space="preserve">Pygame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Pygame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2" w:history="1">
        <w:r w:rsidRPr="002E5885">
          <w:rPr>
            <w:rStyle w:val="Hypertextovodkaz"/>
          </w:rPr>
          <w:t>https://www.pygame.org/docs/</w:t>
        </w:r>
      </w:hyperlink>
    </w:p>
    <w:p w:rsidR="002E5885" w:rsidRDefault="002E5885">
      <w:pPr>
        <w:spacing w:before="0" w:line="240" w:lineRule="auto"/>
        <w:jc w:val="left"/>
      </w:pPr>
      <w:r>
        <w:br w:type="page"/>
      </w:r>
    </w:p>
    <w:p w:rsidR="002E5885" w:rsidRDefault="002E5885" w:rsidP="002E5885">
      <w:pPr>
        <w:pStyle w:val="Nadpis1"/>
        <w:numPr>
          <w:ilvl w:val="0"/>
          <w:numId w:val="0"/>
        </w:numPr>
      </w:pPr>
      <w:bookmarkStart w:id="68" w:name="_Toc94722491"/>
      <w:r>
        <w:lastRenderedPageBreak/>
        <w:t>Seznam obrázků</w:t>
      </w:r>
      <w:bookmarkEnd w:id="68"/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4722289" w:history="1">
        <w:r w:rsidRPr="000B44B8">
          <w:rPr>
            <w:rStyle w:val="Hypertextovodkaz"/>
            <w:noProof/>
          </w:rPr>
          <w:t>Obrázek 1</w:t>
        </w:r>
        <w:r>
          <w:rPr>
            <w:rStyle w:val="Hypertextovodkaz"/>
            <w:noProof/>
          </w:rPr>
          <w:t>:</w:t>
        </w:r>
        <w:r w:rsidRPr="000B44B8">
          <w:rPr>
            <w:rStyle w:val="Hypertextovodkaz"/>
            <w:noProof/>
          </w:rPr>
          <w:t xml:space="preserve"> Prostředí Pixilart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0" w:history="1">
        <w:r w:rsidR="002E5885" w:rsidRPr="000B44B8">
          <w:rPr>
            <w:rStyle w:val="Hypertextovodkaz"/>
            <w:noProof/>
          </w:rPr>
          <w:t>Obrázek 2: Tie Advanced, pohled shora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1" w:history="1">
        <w:r w:rsidR="002E5885" w:rsidRPr="000B44B8">
          <w:rPr>
            <w:rStyle w:val="Hypertextovodkaz"/>
            <w:noProof/>
          </w:rPr>
          <w:t>Obrázek 3: Zjednodušení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2" w:history="1">
        <w:r w:rsidR="002E5885" w:rsidRPr="000B44B8">
          <w:rPr>
            <w:rStyle w:val="Hypertextovodkaz"/>
            <w:noProof/>
          </w:rPr>
          <w:t>Obrázek 4: Obrys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3" w:history="1">
        <w:r w:rsidR="002E5885" w:rsidRPr="000B44B8">
          <w:rPr>
            <w:rStyle w:val="Hypertextovodkaz"/>
            <w:noProof/>
          </w:rPr>
          <w:t>Obrázek 5:Tie Advanced Finální verze textury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4" w:history="1">
        <w:r w:rsidR="002E5885" w:rsidRPr="000B44B8">
          <w:rPr>
            <w:rStyle w:val="Hypertextovodkaz"/>
            <w:noProof/>
          </w:rPr>
          <w:t>Obrázek 6: Tie Fighter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5" w:history="1">
        <w:r w:rsidR="002E5885" w:rsidRPr="000B44B8">
          <w:rPr>
            <w:rStyle w:val="Hypertextovodkaz"/>
            <w:noProof/>
          </w:rPr>
          <w:t>Obrázek 7: Tie Fighter-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6" w:history="1">
        <w:r w:rsidR="002E5885" w:rsidRPr="000B44B8">
          <w:rPr>
            <w:rStyle w:val="Hypertextovodkaz"/>
            <w:noProof/>
          </w:rPr>
          <w:t>Obrázek 8: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7" w:history="1">
        <w:r w:rsidR="002E5885" w:rsidRPr="000B44B8">
          <w:rPr>
            <w:rStyle w:val="Hypertextovodkaz"/>
            <w:noProof/>
          </w:rPr>
          <w:t>Obrázek 9: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8" w:history="1">
        <w:r w:rsidR="002E5885" w:rsidRPr="000B44B8">
          <w:rPr>
            <w:rStyle w:val="Hypertextovodkaz"/>
            <w:noProof/>
          </w:rPr>
          <w:t>Obrázek 10: Xwing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9" w:history="1">
        <w:r w:rsidR="002E5885" w:rsidRPr="000B44B8">
          <w:rPr>
            <w:rStyle w:val="Hypertextovodkaz"/>
            <w:noProof/>
          </w:rPr>
          <w:t>Obrázek 11: Xwing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0" w:history="1">
        <w:r w:rsidR="002E5885" w:rsidRPr="000B44B8">
          <w:rPr>
            <w:rStyle w:val="Hypertextovodkaz"/>
            <w:noProof/>
          </w:rPr>
          <w:t>Obrázek 12: Milenium Falcon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1" w:history="1">
        <w:r w:rsidR="002E5885" w:rsidRPr="000B44B8">
          <w:rPr>
            <w:rStyle w:val="Hypertextovodkaz"/>
            <w:noProof/>
          </w:rPr>
          <w:t>Obrázek 13: Milenium Falcon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2" w:history="1">
        <w:r w:rsidR="002E5885" w:rsidRPr="000B44B8">
          <w:rPr>
            <w:rStyle w:val="Hypertextovodkaz"/>
            <w:noProof/>
          </w:rPr>
          <w:t>Obrázek 14: Ywing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3" w:history="1">
        <w:r w:rsidR="002E5885" w:rsidRPr="000B44B8">
          <w:rPr>
            <w:rStyle w:val="Hypertextovodkaz"/>
            <w:noProof/>
          </w:rPr>
          <w:t>Obrázek 15: Ywing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4" w:history="1">
        <w:r w:rsidR="002E5885" w:rsidRPr="000B44B8">
          <w:rPr>
            <w:rStyle w:val="Hypertextovodkaz"/>
            <w:noProof/>
          </w:rPr>
          <w:t>Obrázek 16: SPACE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5" w:history="1">
        <w:r w:rsidR="002E5885" w:rsidRPr="000B44B8">
          <w:rPr>
            <w:rStyle w:val="Hypertextovodkaz"/>
            <w:noProof/>
          </w:rPr>
          <w:t>Obrázek 17: HANGAR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6" w:history="1">
        <w:r w:rsidR="002E5885" w:rsidRPr="000B44B8">
          <w:rPr>
            <w:rStyle w:val="Hypertextovodkaz"/>
            <w:noProof/>
          </w:rPr>
          <w:t>Obrázek 18: Výherní obrazovka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7" w:history="1">
        <w:r w:rsidR="002E5885" w:rsidRPr="000B44B8">
          <w:rPr>
            <w:rStyle w:val="Hypertextovodkaz"/>
            <w:noProof/>
          </w:rPr>
          <w:t>Obrázek 19: blokový diagram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8" w:history="1">
        <w:r w:rsidR="002E5885" w:rsidRPr="000B44B8">
          <w:rPr>
            <w:rStyle w:val="Hypertextovodkaz"/>
            <w:noProof/>
          </w:rPr>
          <w:t>Obrázek 20: Indikátor v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9" w:history="1">
        <w:r w:rsidR="002E5885" w:rsidRPr="000B44B8">
          <w:rPr>
            <w:rStyle w:val="Hypertextovodkaz"/>
            <w:noProof/>
          </w:rPr>
          <w:t>Obrázek 21: 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0" w:history="1">
        <w:r w:rsidR="002E5885" w:rsidRPr="000B44B8">
          <w:rPr>
            <w:rStyle w:val="Hypertextovodkaz"/>
            <w:noProof/>
          </w:rPr>
          <w:t>Obrázek 22: Rebellion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1" w:history="1">
        <w:r w:rsidR="002E5885" w:rsidRPr="000B44B8">
          <w:rPr>
            <w:rStyle w:val="Hypertextovodkaz"/>
            <w:noProof/>
          </w:rPr>
          <w:t>Obrázek 23: Empire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2" w:history="1">
        <w:r w:rsidR="002E5885" w:rsidRPr="000B44B8">
          <w:rPr>
            <w:rStyle w:val="Hypertextovodkaz"/>
            <w:noProof/>
          </w:rPr>
          <w:t>Obrázek 24: 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3" w:history="1">
        <w:r w:rsidR="002E5885" w:rsidRPr="000B44B8">
          <w:rPr>
            <w:rStyle w:val="Hypertextovodkaz"/>
            <w:noProof/>
          </w:rPr>
          <w:t>Obrázek 25: Controls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FB14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4" w:history="1">
        <w:r w:rsidR="002E5885" w:rsidRPr="000B44B8">
          <w:rPr>
            <w:rStyle w:val="Hypertextovodkaz"/>
            <w:noProof/>
          </w:rPr>
          <w:t>Obrázek 26: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2E5885" w:rsidP="002E5885">
      <w:pPr>
        <w:pStyle w:val="Nadpis2"/>
        <w:numPr>
          <w:ilvl w:val="0"/>
          <w:numId w:val="0"/>
        </w:numPr>
      </w:pPr>
      <w:r>
        <w:fldChar w:fldCharType="end"/>
      </w:r>
    </w:p>
    <w:p w:rsidR="002E5885" w:rsidRDefault="002E5885">
      <w:pPr>
        <w:spacing w:before="0" w:line="240" w:lineRule="auto"/>
        <w:jc w:val="left"/>
        <w:rPr>
          <w:rFonts w:asciiTheme="minorHAnsi" w:hAnsiTheme="minorHAnsi"/>
          <w:b/>
          <w:smallCaps/>
          <w:spacing w:val="20"/>
          <w:kern w:val="28"/>
          <w:sz w:val="32"/>
        </w:rPr>
      </w:pPr>
      <w:r>
        <w:br w:type="page"/>
      </w:r>
    </w:p>
    <w:p w:rsidR="002E5885" w:rsidRDefault="002E5885" w:rsidP="002E5885">
      <w:pPr>
        <w:pStyle w:val="Nadpis2"/>
        <w:numPr>
          <w:ilvl w:val="0"/>
          <w:numId w:val="0"/>
        </w:numPr>
      </w:pPr>
      <w:bookmarkStart w:id="69" w:name="_Toc94722492"/>
      <w:r>
        <w:lastRenderedPageBreak/>
        <w:t>Přílohy</w:t>
      </w:r>
      <w:bookmarkEnd w:id="69"/>
    </w:p>
    <w:p w:rsidR="002E5885" w:rsidRPr="002E5885" w:rsidRDefault="002E5885" w:rsidP="002E5885">
      <w:pPr>
        <w:rPr>
          <w:color w:val="FF0000"/>
        </w:rPr>
      </w:pPr>
      <w:r>
        <w:rPr>
          <w:color w:val="FF0000"/>
        </w:rPr>
        <w:t>VLOŽIT POSTER</w:t>
      </w:r>
    </w:p>
    <w:sectPr w:rsidR="002E5885" w:rsidRPr="002E5885" w:rsidSect="00D552B4">
      <w:headerReference w:type="default" r:id="rId43"/>
      <w:footerReference w:type="default" r:id="rId4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42E6" w:rsidRDefault="00F042E6">
      <w:r>
        <w:separator/>
      </w:r>
    </w:p>
  </w:endnote>
  <w:endnote w:type="continuationSeparator" w:id="0">
    <w:p w:rsidR="00F042E6" w:rsidRDefault="00F04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456" w:rsidRPr="00F421D4" w:rsidRDefault="00FB1456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DB4515">
      <w:rPr>
        <w:rFonts w:asciiTheme="minorHAnsi" w:hAnsiTheme="minorHAnsi" w:cstheme="minorHAnsi"/>
        <w:noProof/>
        <w:sz w:val="24"/>
        <w:szCs w:val="24"/>
      </w:rPr>
      <w:t>6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42E6" w:rsidRDefault="00F042E6">
      <w:r>
        <w:separator/>
      </w:r>
    </w:p>
  </w:footnote>
  <w:footnote w:type="continuationSeparator" w:id="0">
    <w:p w:rsidR="00F042E6" w:rsidRDefault="00F04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456" w:rsidRPr="00F421D4" w:rsidRDefault="00FB1456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B290F"/>
    <w:multiLevelType w:val="hybridMultilevel"/>
    <w:tmpl w:val="06C87E86"/>
    <w:lvl w:ilvl="0" w:tplc="1922B1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2C95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4E39"/>
    <w:rsid w:val="0010551A"/>
    <w:rsid w:val="00110430"/>
    <w:rsid w:val="001112EC"/>
    <w:rsid w:val="00111A2D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0323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27A8D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65B94"/>
    <w:rsid w:val="00270D43"/>
    <w:rsid w:val="00271C76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30B9"/>
    <w:rsid w:val="002C4072"/>
    <w:rsid w:val="002C47D9"/>
    <w:rsid w:val="002D1876"/>
    <w:rsid w:val="002D31B6"/>
    <w:rsid w:val="002D3DFE"/>
    <w:rsid w:val="002D4D77"/>
    <w:rsid w:val="002D4DC8"/>
    <w:rsid w:val="002E0816"/>
    <w:rsid w:val="002E0E1D"/>
    <w:rsid w:val="002E3678"/>
    <w:rsid w:val="002E5885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1D22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3F54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2A2F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5444"/>
    <w:rsid w:val="005661E9"/>
    <w:rsid w:val="00566F55"/>
    <w:rsid w:val="00571F59"/>
    <w:rsid w:val="00575B71"/>
    <w:rsid w:val="00576822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9D7"/>
    <w:rsid w:val="005B7A91"/>
    <w:rsid w:val="005C299F"/>
    <w:rsid w:val="005C5F68"/>
    <w:rsid w:val="005C7189"/>
    <w:rsid w:val="005D787E"/>
    <w:rsid w:val="005D7E9E"/>
    <w:rsid w:val="005E5102"/>
    <w:rsid w:val="005E5558"/>
    <w:rsid w:val="005E5766"/>
    <w:rsid w:val="005F255A"/>
    <w:rsid w:val="005F315A"/>
    <w:rsid w:val="005F6A30"/>
    <w:rsid w:val="0060403A"/>
    <w:rsid w:val="00604775"/>
    <w:rsid w:val="00606E84"/>
    <w:rsid w:val="0060780E"/>
    <w:rsid w:val="00607A56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76A42"/>
    <w:rsid w:val="0087722D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34CE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E79DB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5C38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4E67"/>
    <w:rsid w:val="009A63E3"/>
    <w:rsid w:val="009C3CAB"/>
    <w:rsid w:val="009C5293"/>
    <w:rsid w:val="009C55BF"/>
    <w:rsid w:val="009D1BDA"/>
    <w:rsid w:val="009D5D93"/>
    <w:rsid w:val="009E2D60"/>
    <w:rsid w:val="009E5AD1"/>
    <w:rsid w:val="009E7389"/>
    <w:rsid w:val="009F3DBE"/>
    <w:rsid w:val="009F45C7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A77A9"/>
    <w:rsid w:val="00AB0F00"/>
    <w:rsid w:val="00AB4F50"/>
    <w:rsid w:val="00AB7853"/>
    <w:rsid w:val="00AC27A8"/>
    <w:rsid w:val="00AC2A5F"/>
    <w:rsid w:val="00AC5696"/>
    <w:rsid w:val="00AC6F86"/>
    <w:rsid w:val="00AD6580"/>
    <w:rsid w:val="00AD75A5"/>
    <w:rsid w:val="00AD7609"/>
    <w:rsid w:val="00AE04E5"/>
    <w:rsid w:val="00AE73B1"/>
    <w:rsid w:val="00AF0EE9"/>
    <w:rsid w:val="00AF389F"/>
    <w:rsid w:val="00AF4BCD"/>
    <w:rsid w:val="00AF6BAD"/>
    <w:rsid w:val="00B01FAF"/>
    <w:rsid w:val="00B06F4F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678B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1ED3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7B2"/>
    <w:rsid w:val="00C208A7"/>
    <w:rsid w:val="00C20A23"/>
    <w:rsid w:val="00C2143E"/>
    <w:rsid w:val="00C267EA"/>
    <w:rsid w:val="00C27B6C"/>
    <w:rsid w:val="00C34040"/>
    <w:rsid w:val="00C40BE3"/>
    <w:rsid w:val="00C421D7"/>
    <w:rsid w:val="00C421F1"/>
    <w:rsid w:val="00C45961"/>
    <w:rsid w:val="00C5226E"/>
    <w:rsid w:val="00C55CCC"/>
    <w:rsid w:val="00C639FE"/>
    <w:rsid w:val="00C640B5"/>
    <w:rsid w:val="00C66EA1"/>
    <w:rsid w:val="00C67FEC"/>
    <w:rsid w:val="00C74323"/>
    <w:rsid w:val="00C754E6"/>
    <w:rsid w:val="00C81DF6"/>
    <w:rsid w:val="00C96471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34B5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279E9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5674"/>
    <w:rsid w:val="00DA6C46"/>
    <w:rsid w:val="00DA6CCC"/>
    <w:rsid w:val="00DB42B4"/>
    <w:rsid w:val="00DB4515"/>
    <w:rsid w:val="00DB5E65"/>
    <w:rsid w:val="00DB7003"/>
    <w:rsid w:val="00DC1E78"/>
    <w:rsid w:val="00DC3689"/>
    <w:rsid w:val="00DC5D6F"/>
    <w:rsid w:val="00DC7770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57833"/>
    <w:rsid w:val="00E6272A"/>
    <w:rsid w:val="00E6741A"/>
    <w:rsid w:val="00E766FF"/>
    <w:rsid w:val="00E76D7F"/>
    <w:rsid w:val="00E77781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D4A66"/>
    <w:rsid w:val="00EE1549"/>
    <w:rsid w:val="00EE4E60"/>
    <w:rsid w:val="00EE50F5"/>
    <w:rsid w:val="00EE78E5"/>
    <w:rsid w:val="00EE7CF2"/>
    <w:rsid w:val="00EF0038"/>
    <w:rsid w:val="00EF2158"/>
    <w:rsid w:val="00EF4E56"/>
    <w:rsid w:val="00EF54CB"/>
    <w:rsid w:val="00EF78C8"/>
    <w:rsid w:val="00F042E6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06F0"/>
    <w:rsid w:val="00F93664"/>
    <w:rsid w:val="00FA3D52"/>
    <w:rsid w:val="00FA406B"/>
    <w:rsid w:val="00FA5BC4"/>
    <w:rsid w:val="00FA746A"/>
    <w:rsid w:val="00FA7CE8"/>
    <w:rsid w:val="00FB1456"/>
    <w:rsid w:val="00FB225B"/>
    <w:rsid w:val="00FB2FF5"/>
    <w:rsid w:val="00FB512F"/>
    <w:rsid w:val="00FB74DF"/>
    <w:rsid w:val="00FB772A"/>
    <w:rsid w:val="00FC01B1"/>
    <w:rsid w:val="00FC0F98"/>
    <w:rsid w:val="00FC3EF6"/>
    <w:rsid w:val="00FC7958"/>
    <w:rsid w:val="00FD1DF3"/>
    <w:rsid w:val="00FD479D"/>
    <w:rsid w:val="00FD5144"/>
    <w:rsid w:val="00FD667D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F198880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125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www.pygame.org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naucse.python.cz/course/pyladie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hyperlink" Target="https://docs.python.org/3.9/tutorial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136595"/>
    <w:rsid w:val="002517F0"/>
    <w:rsid w:val="00263998"/>
    <w:rsid w:val="002A0823"/>
    <w:rsid w:val="003E5C55"/>
    <w:rsid w:val="00551E99"/>
    <w:rsid w:val="00610E46"/>
    <w:rsid w:val="006C4E0F"/>
    <w:rsid w:val="007F4729"/>
    <w:rsid w:val="00880470"/>
    <w:rsid w:val="009A400F"/>
    <w:rsid w:val="009D3B89"/>
    <w:rsid w:val="00B511FA"/>
    <w:rsid w:val="00B97EFA"/>
    <w:rsid w:val="00C21329"/>
    <w:rsid w:val="00C31426"/>
    <w:rsid w:val="00C40B95"/>
    <w:rsid w:val="00F53834"/>
    <w:rsid w:val="00FA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F4C9283-33B9-4A3E-8AEE-A06103CD7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1860</TotalTime>
  <Pages>33</Pages>
  <Words>3774</Words>
  <Characters>22268</Characters>
  <Application>Microsoft Office Word</Application>
  <DocSecurity>0</DocSecurity>
  <Lines>185</Lines>
  <Paragraphs>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25991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24</cp:revision>
  <cp:lastPrinted>2011-08-28T13:45:00Z</cp:lastPrinted>
  <dcterms:created xsi:type="dcterms:W3CDTF">2021-11-29T13:39:00Z</dcterms:created>
  <dcterms:modified xsi:type="dcterms:W3CDTF">2022-03-02T15:06:00Z</dcterms:modified>
</cp:coreProperties>
</file>